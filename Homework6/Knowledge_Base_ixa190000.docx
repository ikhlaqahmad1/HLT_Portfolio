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6B659" w14:textId="7E0BDFB8" w:rsidR="00F9444C" w:rsidRDefault="003A7ED1">
      <w:pPr>
        <w:pStyle w:val="NoSpacing"/>
      </w:pPr>
      <w:r>
        <w:t>Ikhlaq Ahmad</w:t>
      </w:r>
    </w:p>
    <w:p w14:paraId="55CE184C" w14:textId="6D3B816A" w:rsidR="00E614DD" w:rsidRDefault="003A7ED1">
      <w:pPr>
        <w:pStyle w:val="NoSpacing"/>
      </w:pPr>
      <w:r>
        <w:t xml:space="preserve">Dr. </w:t>
      </w:r>
      <w:proofErr w:type="spellStart"/>
      <w:r>
        <w:t>Mazidi</w:t>
      </w:r>
      <w:proofErr w:type="spellEnd"/>
    </w:p>
    <w:p w14:paraId="5E86FCA4" w14:textId="47235D6D" w:rsidR="00E614DD" w:rsidRDefault="003A7ED1">
      <w:pPr>
        <w:pStyle w:val="NoSpacing"/>
      </w:pPr>
      <w:r>
        <w:t>CS 4395</w:t>
      </w:r>
    </w:p>
    <w:p w14:paraId="7B970208" w14:textId="5439D23D" w:rsidR="00E614DD" w:rsidRDefault="003A7ED1">
      <w:pPr>
        <w:pStyle w:val="NoSpacing"/>
      </w:pPr>
      <w:r>
        <w:t>March 11, 2023</w:t>
      </w:r>
    </w:p>
    <w:p w14:paraId="7AB0FA80" w14:textId="5D5864A8" w:rsidR="00E614DD" w:rsidRDefault="003A7ED1" w:rsidP="009D4EB3">
      <w:r>
        <w:tab/>
      </w:r>
      <w:r>
        <w:tab/>
      </w:r>
      <w:r>
        <w:tab/>
      </w:r>
      <w:r>
        <w:tab/>
        <w:t>Web Crawler</w:t>
      </w:r>
    </w:p>
    <w:p w14:paraId="231A581A" w14:textId="5EA769C0" w:rsidR="003A7ED1" w:rsidRDefault="003A7ED1" w:rsidP="009D4EB3">
      <w:r>
        <w:t>The knowledge base was created as a pickle file by gathering data from all the text files from different link. The data was then parsed for the most relevant and import terms. Then I manually selected, as per the instructions, and made a multi-value dictionary and dumped it as a pickle file. The dictionary was made based on the most important term that was found in the tokenized sentences.</w:t>
      </w:r>
    </w:p>
    <w:p w14:paraId="5790C4F6" w14:textId="1F8A235E" w:rsidR="003A7ED1" w:rsidRDefault="003A7ED1" w:rsidP="009D4EB3">
      <w:r>
        <w:t>Below</w:t>
      </w:r>
      <w:r w:rsidR="0016663E">
        <w:t xml:space="preserve"> (next page) have</w:t>
      </w:r>
      <w:r>
        <w:t xml:space="preserve"> th</w:t>
      </w:r>
      <w:r w:rsidR="0016663E">
        <w:t>e screenshots:</w:t>
      </w:r>
    </w:p>
    <w:p w14:paraId="0D4E597F" w14:textId="40588C16" w:rsidR="00E614DD" w:rsidRDefault="0016663E" w:rsidP="0016663E">
      <w:pPr>
        <w:ind w:firstLine="0"/>
      </w:pPr>
      <w:r>
        <w:rPr>
          <w:noProof/>
        </w:rPr>
        <w:lastRenderedPageBreak/>
        <w:drawing>
          <wp:inline distT="0" distB="0" distL="0" distR="0" wp14:anchorId="56235A03" wp14:editId="46242DB0">
            <wp:extent cx="5943600" cy="3860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53D2E" wp14:editId="236A0606">
            <wp:extent cx="5943600" cy="3860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7A6DBA" wp14:editId="024B4BC7">
            <wp:extent cx="5943600" cy="3860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7C3F9" wp14:editId="20285EA4">
            <wp:extent cx="5943600" cy="3860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FCBD" w14:textId="20432B8B" w:rsidR="0016663E" w:rsidRDefault="0016663E" w:rsidP="0016663E">
      <w:pPr>
        <w:ind w:firstLine="0"/>
      </w:pPr>
      <w:r>
        <w:lastRenderedPageBreak/>
        <w:t>Sample dialog:</w:t>
      </w:r>
    </w:p>
    <w:p w14:paraId="4BEA2459" w14:textId="0C97E4E0" w:rsidR="0016663E" w:rsidRDefault="0016663E" w:rsidP="0016663E">
      <w:pPr>
        <w:ind w:firstLine="0"/>
      </w:pPr>
      <w:r>
        <w:tab/>
        <w:t>Bot: Hello, ask me anything!</w:t>
      </w:r>
    </w:p>
    <w:p w14:paraId="3A3422E4" w14:textId="1A3F7567" w:rsidR="0016663E" w:rsidRDefault="0016663E" w:rsidP="0016663E">
      <w:pPr>
        <w:ind w:firstLine="0"/>
      </w:pPr>
      <w:r>
        <w:tab/>
        <w:t>User: Tell me about quantum computing</w:t>
      </w:r>
    </w:p>
    <w:p w14:paraId="0F87A2D9" w14:textId="59EB502E" w:rsidR="0016663E" w:rsidRDefault="0016663E" w:rsidP="00004CF3">
      <w:pPr>
        <w:ind w:left="720" w:firstLine="0"/>
      </w:pPr>
      <w:r>
        <w:t>Bot: Quantum computer are super computers which use qubits to perform logical operations</w:t>
      </w:r>
    </w:p>
    <w:p w14:paraId="0B7B87C7" w14:textId="4A762D50" w:rsidR="00004CF3" w:rsidRDefault="00004CF3" w:rsidP="00004CF3">
      <w:pPr>
        <w:ind w:left="720" w:firstLine="0"/>
      </w:pPr>
      <w:r>
        <w:t>User: Who has the fastest quantum computer?</w:t>
      </w:r>
    </w:p>
    <w:p w14:paraId="32B53812" w14:textId="16AF537C" w:rsidR="00004CF3" w:rsidRDefault="00004CF3" w:rsidP="00004CF3">
      <w:pPr>
        <w:ind w:left="720" w:firstLine="0"/>
      </w:pPr>
      <w:r>
        <w:t>Bot: According to Wikipedia, IBM has the fastest quantum computer.</w:t>
      </w:r>
    </w:p>
    <w:p w14:paraId="57F30D66" w14:textId="77777777" w:rsidR="00004CF3" w:rsidRDefault="00004CF3" w:rsidP="00004CF3">
      <w:pPr>
        <w:ind w:left="720" w:firstLine="0"/>
      </w:pPr>
    </w:p>
    <w:sectPr w:rsidR="00004CF3">
      <w:headerReference w:type="default" r:id="rId11"/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812B6" w14:textId="77777777" w:rsidR="00FA13AE" w:rsidRDefault="00FA13AE">
      <w:pPr>
        <w:spacing w:line="240" w:lineRule="auto"/>
      </w:pPr>
      <w:r>
        <w:separator/>
      </w:r>
    </w:p>
  </w:endnote>
  <w:endnote w:type="continuationSeparator" w:id="0">
    <w:p w14:paraId="5E7FF0D6" w14:textId="77777777" w:rsidR="00FA13AE" w:rsidRDefault="00FA13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5002EFF" w:usb1="C000E47F" w:usb2="0000002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51C46" w14:textId="77777777" w:rsidR="00FA13AE" w:rsidRDefault="00FA13AE">
      <w:pPr>
        <w:spacing w:line="240" w:lineRule="auto"/>
      </w:pPr>
      <w:r>
        <w:separator/>
      </w:r>
    </w:p>
  </w:footnote>
  <w:footnote w:type="continuationSeparator" w:id="0">
    <w:p w14:paraId="5B766ABB" w14:textId="77777777" w:rsidR="00FA13AE" w:rsidRDefault="00FA13A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4A2DB" w14:textId="77777777" w:rsidR="00E614DD" w:rsidRDefault="00000000">
    <w:pPr>
      <w:pStyle w:val="Header"/>
    </w:pPr>
    <w:sdt>
      <w:sdtPr>
        <w:alias w:val="Last Name:"/>
        <w:tag w:val="Last Name:"/>
        <w:id w:val="343136273"/>
        <w:placeholder/>
        <w:temporary/>
        <w:showingPlcHdr/>
        <w15:appearance w15:val="hidden"/>
      </w:sdtPr>
      <w:sdtContent>
        <w:r w:rsidR="00F9444C">
          <w:t>Last Name</w:t>
        </w:r>
      </w:sdtContent>
    </w:sdt>
    <w:r w:rsidR="00691EC1">
      <w:t xml:space="preserve"> </w:t>
    </w:r>
    <w:r w:rsidR="00691EC1">
      <w:fldChar w:fldCharType="begin"/>
    </w:r>
    <w:r w:rsidR="00691EC1">
      <w:instrText xml:space="preserve"> PAGE   \* MERGEFORMAT </w:instrText>
    </w:r>
    <w:r w:rsidR="00691EC1">
      <w:fldChar w:fldCharType="separate"/>
    </w:r>
    <w:r w:rsidR="00F9444C">
      <w:rPr>
        <w:noProof/>
      </w:rPr>
      <w:t>2</w:t>
    </w:r>
    <w:r w:rsidR="00691EC1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5D447" w14:textId="77777777" w:rsidR="00E614DD" w:rsidRDefault="00000000">
    <w:pPr>
      <w:pStyle w:val="Header"/>
    </w:pPr>
    <w:sdt>
      <w:sdtPr>
        <w:alias w:val="Last Name:"/>
        <w:tag w:val="Last Name:"/>
        <w:id w:val="81423100"/>
        <w:placeholder>
          <w:docPart w:val="0F57E58CC03AD847BD4972F8B69728E3"/>
        </w:placeholder>
        <w:temporary/>
        <w:showingPlcHdr/>
        <w15:appearance w15:val="hidden"/>
      </w:sdtPr>
      <w:sdtContent>
        <w:r w:rsidR="00F9444C">
          <w:t>Last Name</w:t>
        </w:r>
      </w:sdtContent>
    </w:sdt>
    <w:r w:rsidR="00B13D1B">
      <w:t xml:space="preserve"> </w:t>
    </w:r>
    <w:r w:rsidR="00691EC1">
      <w:fldChar w:fldCharType="begin"/>
    </w:r>
    <w:r w:rsidR="00691EC1">
      <w:instrText xml:space="preserve"> PAGE   \* MERGEFORMAT </w:instrText>
    </w:r>
    <w:r w:rsidR="00691EC1">
      <w:fldChar w:fldCharType="separate"/>
    </w:r>
    <w:r w:rsidR="00F9444C">
      <w:rPr>
        <w:noProof/>
      </w:rPr>
      <w:t>1</w:t>
    </w:r>
    <w:r w:rsidR="00691EC1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335BAA"/>
    <w:multiLevelType w:val="multilevel"/>
    <w:tmpl w:val="82986EB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A70722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B07618"/>
    <w:multiLevelType w:val="multilevel"/>
    <w:tmpl w:val="A3C8CF7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E4A6A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BD0CE8"/>
    <w:multiLevelType w:val="multilevel"/>
    <w:tmpl w:val="D050418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C54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B1B5787"/>
    <w:multiLevelType w:val="multilevel"/>
    <w:tmpl w:val="4572ABF8"/>
    <w:numStyleLink w:val="MLAOutline"/>
  </w:abstractNum>
  <w:abstractNum w:abstractNumId="19" w15:restartNumberingAfterBreak="0">
    <w:nsid w:val="5F2B2DE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6AAF03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392C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20486183">
    <w:abstractNumId w:val="9"/>
  </w:num>
  <w:num w:numId="2" w16cid:durableId="223639156">
    <w:abstractNumId w:val="7"/>
  </w:num>
  <w:num w:numId="3" w16cid:durableId="732390673">
    <w:abstractNumId w:val="6"/>
  </w:num>
  <w:num w:numId="4" w16cid:durableId="350229670">
    <w:abstractNumId w:val="5"/>
  </w:num>
  <w:num w:numId="5" w16cid:durableId="1296105476">
    <w:abstractNumId w:val="4"/>
  </w:num>
  <w:num w:numId="6" w16cid:durableId="977341299">
    <w:abstractNumId w:val="8"/>
  </w:num>
  <w:num w:numId="7" w16cid:durableId="23210806">
    <w:abstractNumId w:val="3"/>
  </w:num>
  <w:num w:numId="8" w16cid:durableId="973028316">
    <w:abstractNumId w:val="2"/>
  </w:num>
  <w:num w:numId="9" w16cid:durableId="1401560733">
    <w:abstractNumId w:val="1"/>
  </w:num>
  <w:num w:numId="10" w16cid:durableId="204022141">
    <w:abstractNumId w:val="0"/>
  </w:num>
  <w:num w:numId="11" w16cid:durableId="863519821">
    <w:abstractNumId w:val="12"/>
  </w:num>
  <w:num w:numId="12" w16cid:durableId="1649748630">
    <w:abstractNumId w:val="17"/>
  </w:num>
  <w:num w:numId="13" w16cid:durableId="984775887">
    <w:abstractNumId w:val="18"/>
  </w:num>
  <w:num w:numId="14" w16cid:durableId="1439332637">
    <w:abstractNumId w:val="14"/>
  </w:num>
  <w:num w:numId="15" w16cid:durableId="552082628">
    <w:abstractNumId w:val="20"/>
  </w:num>
  <w:num w:numId="16" w16cid:durableId="730621057">
    <w:abstractNumId w:val="16"/>
  </w:num>
  <w:num w:numId="17" w16cid:durableId="2082019105">
    <w:abstractNumId w:val="11"/>
  </w:num>
  <w:num w:numId="18" w16cid:durableId="2114739909">
    <w:abstractNumId w:val="10"/>
  </w:num>
  <w:num w:numId="19" w16cid:durableId="1005671082">
    <w:abstractNumId w:val="15"/>
  </w:num>
  <w:num w:numId="20" w16cid:durableId="1927763397">
    <w:abstractNumId w:val="21"/>
  </w:num>
  <w:num w:numId="21" w16cid:durableId="1515420337">
    <w:abstractNumId w:val="13"/>
  </w:num>
  <w:num w:numId="22" w16cid:durableId="7042537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ED1"/>
    <w:rsid w:val="00004CF3"/>
    <w:rsid w:val="00040CBB"/>
    <w:rsid w:val="000B78C8"/>
    <w:rsid w:val="001463B2"/>
    <w:rsid w:val="0016663E"/>
    <w:rsid w:val="001F62C0"/>
    <w:rsid w:val="00245E02"/>
    <w:rsid w:val="00353B66"/>
    <w:rsid w:val="003A7ED1"/>
    <w:rsid w:val="004A2675"/>
    <w:rsid w:val="004F7139"/>
    <w:rsid w:val="00691EC1"/>
    <w:rsid w:val="007C53FB"/>
    <w:rsid w:val="008B7D18"/>
    <w:rsid w:val="008F1F97"/>
    <w:rsid w:val="008F4052"/>
    <w:rsid w:val="009D4EB3"/>
    <w:rsid w:val="00B13D1B"/>
    <w:rsid w:val="00B818DF"/>
    <w:rsid w:val="00D52117"/>
    <w:rsid w:val="00DB0D39"/>
    <w:rsid w:val="00E14005"/>
    <w:rsid w:val="00E614DD"/>
    <w:rsid w:val="00F9444C"/>
    <w:rsid w:val="00FA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41BDED"/>
  <w15:chartTrackingRefBased/>
  <w15:docId w15:val="{94CB260F-86C8-8541-9590-CE945D69C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44C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0B78C8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8C8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8C8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8C8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8C8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8C8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8C8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8C8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8C8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CBB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B818DF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040CBB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40CBB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40CBB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40CBB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5E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040CBB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0CB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C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CBB"/>
    <w:rPr>
      <w:b/>
      <w:bCs/>
      <w:sz w:val="22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40CBB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040CBB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4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040C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40CBB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3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3"/>
    <w:rsid w:val="004A267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1"/>
    <w:qFormat/>
    <w:rsid w:val="001463B2"/>
    <w:pPr>
      <w:ind w:firstLine="0"/>
      <w:jc w:val="center"/>
    </w:pPr>
    <w:rPr>
      <w:rFonts w:asciiTheme="majorHAnsi" w:eastAsiaTheme="majorEastAsia" w:hAnsiTheme="majorHAnsi" w:cstheme="majorBidi"/>
      <w:kern w:val="28"/>
    </w:rPr>
  </w:style>
  <w:style w:type="character" w:customStyle="1" w:styleId="TitleChar">
    <w:name w:val="Title Char"/>
    <w:basedOn w:val="DefaultParagraphFont"/>
    <w:link w:val="Title"/>
    <w:uiPriority w:val="1"/>
    <w:rsid w:val="001463B2"/>
    <w:rPr>
      <w:rFonts w:asciiTheme="majorHAnsi" w:eastAsiaTheme="majorEastAsia" w:hAnsiTheme="majorHAnsi" w:cstheme="majorBidi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B818DF"/>
    <w:rPr>
      <w:color w:val="595959" w:themeColor="text1" w:themeTint="A6"/>
    </w:rPr>
  </w:style>
  <w:style w:type="character" w:styleId="Emphasis">
    <w:name w:val="Emphasis"/>
    <w:basedOn w:val="DefaultParagraphFont"/>
    <w:uiPriority w:val="8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5"/>
    <w:qFormat/>
    <w:pPr>
      <w:spacing w:before="240"/>
    </w:pPr>
  </w:style>
  <w:style w:type="paragraph" w:customStyle="1" w:styleId="TableNote">
    <w:name w:val="Table Note"/>
    <w:basedOn w:val="Normal"/>
    <w:uiPriority w:val="6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7"/>
    <w:qFormat/>
    <w:pPr>
      <w:pageBreakBefore/>
      <w:ind w:firstLine="0"/>
      <w:jc w:val="center"/>
      <w:outlineLvl w:val="0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rsid w:val="001463B2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3B2"/>
  </w:style>
  <w:style w:type="character" w:styleId="IntenseEmphasis">
    <w:name w:val="Intense Emphasis"/>
    <w:basedOn w:val="DefaultParagraphFont"/>
    <w:uiPriority w:val="21"/>
    <w:semiHidden/>
    <w:unhideWhenUsed/>
    <w:qFormat/>
    <w:rsid w:val="004F7139"/>
    <w:rPr>
      <w:i/>
      <w:iCs/>
      <w:color w:val="595959" w:themeColor="text1" w:themeTint="A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F7139"/>
    <w:pPr>
      <w:pBdr>
        <w:top w:val="single" w:sz="4" w:space="10" w:color="595959" w:themeColor="text1" w:themeTint="A6"/>
        <w:bottom w:val="single" w:sz="4" w:space="10" w:color="595959" w:themeColor="text1" w:themeTint="A6"/>
      </w:pBdr>
      <w:spacing w:before="360" w:after="360"/>
      <w:ind w:left="864" w:right="864"/>
      <w:jc w:val="center"/>
    </w:pPr>
    <w:rPr>
      <w:i/>
      <w:iCs/>
      <w:color w:val="595959" w:themeColor="text1" w:themeTint="A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F7139"/>
    <w:rPr>
      <w:i/>
      <w:iC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F7139"/>
    <w:rPr>
      <w:b/>
      <w:bCs/>
      <w:smallCaps/>
      <w:color w:val="595959" w:themeColor="text1" w:themeTint="A6"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B818DF"/>
    <w:rPr>
      <w:color w:val="595959" w:themeColor="text1" w:themeTint="A6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C53FB"/>
    <w:rPr>
      <w:sz w:val="22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khlaq/Library/Containers/com.microsoft.Word/Data/Library/Application%20Support/Microsoft/Office/16.0/DTS/Search/%7bA01E3437-3D63-9149-AA17-93ABF1396938%7dtf1639290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F57E58CC03AD847BD4972F8B6972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3EF1A8-9FEE-414D-95C8-CBF9125C89F4}"/>
      </w:docPartPr>
      <w:docPartBody>
        <w:p w:rsidR="00000000" w:rsidRDefault="00000000">
          <w:pPr>
            <w:pStyle w:val="0F57E58CC03AD847BD4972F8B69728E3"/>
          </w:pPr>
          <w:r>
            <w:t>Print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5002EFF" w:usb1="C000E47F" w:usb2="0000002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C2A"/>
    <w:rsid w:val="00465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19AD04091CAF4EAA24EC84B404ACA3">
    <w:name w:val="8719AD04091CAF4EAA24EC84B404ACA3"/>
  </w:style>
  <w:style w:type="paragraph" w:customStyle="1" w:styleId="C6FDA4DED32D4D40BAF7445C63E182A4">
    <w:name w:val="C6FDA4DED32D4D40BAF7445C63E182A4"/>
  </w:style>
  <w:style w:type="paragraph" w:customStyle="1" w:styleId="96DBF4B80211BA44ACC29A61AC12460A">
    <w:name w:val="96DBF4B80211BA44ACC29A61AC12460A"/>
  </w:style>
  <w:style w:type="paragraph" w:customStyle="1" w:styleId="EC5E54A42740F148AD5DA41FE65E64FC">
    <w:name w:val="EC5E54A42740F148AD5DA41FE65E64FC"/>
  </w:style>
  <w:style w:type="paragraph" w:customStyle="1" w:styleId="237371CC66142841BC9D06133937808D">
    <w:name w:val="237371CC66142841BC9D06133937808D"/>
  </w:style>
  <w:style w:type="paragraph" w:customStyle="1" w:styleId="52976EF35D51D147B3164BC29A7137BE">
    <w:name w:val="52976EF35D51D147B3164BC29A7137BE"/>
  </w:style>
  <w:style w:type="character" w:styleId="Emphasis">
    <w:name w:val="Emphasis"/>
    <w:basedOn w:val="DefaultParagraphFont"/>
    <w:uiPriority w:val="8"/>
    <w:qFormat/>
    <w:rPr>
      <w:i/>
      <w:iCs/>
    </w:rPr>
  </w:style>
  <w:style w:type="paragraph" w:customStyle="1" w:styleId="681DA05A3408C54B88864D8AE5A4682C">
    <w:name w:val="681DA05A3408C54B88864D8AE5A4682C"/>
  </w:style>
  <w:style w:type="paragraph" w:customStyle="1" w:styleId="3DF2AC0BF8AFDE4E93A518B0993BD4E1">
    <w:name w:val="3DF2AC0BF8AFDE4E93A518B0993BD4E1"/>
  </w:style>
  <w:style w:type="paragraph" w:customStyle="1" w:styleId="64824E13129F8A43A1B59ED1041EF705">
    <w:name w:val="64824E13129F8A43A1B59ED1041EF705"/>
  </w:style>
  <w:style w:type="paragraph" w:customStyle="1" w:styleId="29FFB328FD6C8C49AD6DABD463C6066D">
    <w:name w:val="29FFB328FD6C8C49AD6DABD463C6066D"/>
  </w:style>
  <w:style w:type="paragraph" w:customStyle="1" w:styleId="B20FF46FEEA9114A8EBA6AC066890876">
    <w:name w:val="B20FF46FEEA9114A8EBA6AC066890876"/>
  </w:style>
  <w:style w:type="paragraph" w:customStyle="1" w:styleId="1E3507269715084A925C71683098B743">
    <w:name w:val="1E3507269715084A925C71683098B743"/>
  </w:style>
  <w:style w:type="paragraph" w:customStyle="1" w:styleId="71DF0A683351D344BCCBE396BEF21F4B">
    <w:name w:val="71DF0A683351D344BCCBE396BEF21F4B"/>
  </w:style>
  <w:style w:type="paragraph" w:customStyle="1" w:styleId="ACF7F4C6548FB84789CFC569E6CBA26C">
    <w:name w:val="ACF7F4C6548FB84789CFC569E6CBA26C"/>
  </w:style>
  <w:style w:type="paragraph" w:customStyle="1" w:styleId="7535440338801C4F8F89BDFD5DD17CB4">
    <w:name w:val="7535440338801C4F8F89BDFD5DD17CB4"/>
  </w:style>
  <w:style w:type="paragraph" w:customStyle="1" w:styleId="20DF7C7E57AEC34E81DC042CC9F1BEE7">
    <w:name w:val="20DF7C7E57AEC34E81DC042CC9F1BEE7"/>
  </w:style>
  <w:style w:type="paragraph" w:customStyle="1" w:styleId="BD680AFFB34105429A04A331D998A1D0">
    <w:name w:val="BD680AFFB34105429A04A331D998A1D0"/>
  </w:style>
  <w:style w:type="paragraph" w:customStyle="1" w:styleId="AC7F6D53B823F14A80281850350A87A8">
    <w:name w:val="AC7F6D53B823F14A80281850350A87A8"/>
  </w:style>
  <w:style w:type="paragraph" w:customStyle="1" w:styleId="ABE7424ACAC50449AC1DFF1ECADD4DF4">
    <w:name w:val="ABE7424ACAC50449AC1DFF1ECADD4DF4"/>
  </w:style>
  <w:style w:type="paragraph" w:customStyle="1" w:styleId="91FA53FDFFF008438981BCF70E8FB8A1">
    <w:name w:val="91FA53FDFFF008438981BCF70E8FB8A1"/>
  </w:style>
  <w:style w:type="paragraph" w:customStyle="1" w:styleId="ED2BB326EB37C747B97F3236DC3DA4BB">
    <w:name w:val="ED2BB326EB37C747B97F3236DC3DA4BB"/>
  </w:style>
  <w:style w:type="paragraph" w:customStyle="1" w:styleId="74ECB3E92F17CC469D3ADD6039DB6027">
    <w:name w:val="74ECB3E92F17CC469D3ADD6039DB6027"/>
  </w:style>
  <w:style w:type="paragraph" w:customStyle="1" w:styleId="EAFC8C2FDE8E3D4E8FD093D0670A4D79">
    <w:name w:val="EAFC8C2FDE8E3D4E8FD093D0670A4D79"/>
  </w:style>
  <w:style w:type="paragraph" w:customStyle="1" w:styleId="42851AD9B5D886499A14FB3142589B40">
    <w:name w:val="42851AD9B5D886499A14FB3142589B40"/>
  </w:style>
  <w:style w:type="paragraph" w:customStyle="1" w:styleId="86D99D10F96376468EA65A5C2BC8EA0F">
    <w:name w:val="86D99D10F96376468EA65A5C2BC8EA0F"/>
  </w:style>
  <w:style w:type="paragraph" w:customStyle="1" w:styleId="5C43540C2A649443A1322487284CCA13">
    <w:name w:val="5C43540C2A649443A1322487284CCA13"/>
  </w:style>
  <w:style w:type="paragraph" w:customStyle="1" w:styleId="F568E62C14CF9C40A02B7451466F7CED">
    <w:name w:val="F568E62C14CF9C40A02B7451466F7CED"/>
  </w:style>
  <w:style w:type="paragraph" w:customStyle="1" w:styleId="5011844D8478344690C0DD08476462AB">
    <w:name w:val="5011844D8478344690C0DD08476462AB"/>
  </w:style>
  <w:style w:type="paragraph" w:customStyle="1" w:styleId="AD24AD91A80516448A91B7FB56DE60CA">
    <w:name w:val="AD24AD91A80516448A91B7FB56DE60CA"/>
  </w:style>
  <w:style w:type="paragraph" w:customStyle="1" w:styleId="09E955C7A0D67243A52B058661DFC2A9">
    <w:name w:val="09E955C7A0D67243A52B058661DFC2A9"/>
  </w:style>
  <w:style w:type="paragraph" w:customStyle="1" w:styleId="F8CD3248C0FC7344AB605FBF76FD9ACF">
    <w:name w:val="F8CD3248C0FC7344AB605FBF76FD9ACF"/>
  </w:style>
  <w:style w:type="paragraph" w:customStyle="1" w:styleId="9B6123F36D9FC549AD1EC7F4827B0FFB">
    <w:name w:val="9B6123F36D9FC549AD1EC7F4827B0FFB"/>
  </w:style>
  <w:style w:type="paragraph" w:customStyle="1" w:styleId="C7B40F5B06BB484ABAC53515A0576FCC">
    <w:name w:val="C7B40F5B06BB484ABAC53515A0576FCC"/>
  </w:style>
  <w:style w:type="paragraph" w:customStyle="1" w:styleId="44CB83B5BFC7C840B2DF57F5D6E5D2AA">
    <w:name w:val="44CB83B5BFC7C840B2DF57F5D6E5D2AA"/>
  </w:style>
  <w:style w:type="paragraph" w:customStyle="1" w:styleId="D5F4823ABC8FF34AB324D037E899686A">
    <w:name w:val="D5F4823ABC8FF34AB324D037E899686A"/>
  </w:style>
  <w:style w:type="paragraph" w:customStyle="1" w:styleId="5C45403F64226B4B9AF31850466A8558">
    <w:name w:val="5C45403F64226B4B9AF31850466A8558"/>
  </w:style>
  <w:style w:type="paragraph" w:customStyle="1" w:styleId="21CCA3A13F395D4C9E0DFA2BE73AE73D">
    <w:name w:val="21CCA3A13F395D4C9E0DFA2BE73AE73D"/>
  </w:style>
  <w:style w:type="paragraph" w:customStyle="1" w:styleId="8FB65FE76A90E341879B3180853D1CB0">
    <w:name w:val="8FB65FE76A90E341879B3180853D1CB0"/>
  </w:style>
  <w:style w:type="paragraph" w:customStyle="1" w:styleId="2AD314E222B5214A8EB52D37AFCD17ED">
    <w:name w:val="2AD314E222B5214A8EB52D37AFCD17ED"/>
  </w:style>
  <w:style w:type="paragraph" w:customStyle="1" w:styleId="0F57E58CC03AD847BD4972F8B69728E3">
    <w:name w:val="0F57E58CC03AD847BD4972F8B69728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style paper.dotx</Template>
  <TotalTime>13</TotalTime>
  <Pages>4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Ahmad, Ikhlaq</cp:lastModifiedBy>
  <cp:revision>4</cp:revision>
  <dcterms:created xsi:type="dcterms:W3CDTF">2023-03-12T02:00:00Z</dcterms:created>
  <dcterms:modified xsi:type="dcterms:W3CDTF">2023-03-12T02:15:00Z</dcterms:modified>
  <cp:version/>
</cp:coreProperties>
</file>