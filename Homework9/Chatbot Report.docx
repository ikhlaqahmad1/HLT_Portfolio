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1C56D" w14:textId="06ADC9FD" w:rsidR="00080C97" w:rsidRDefault="002942CF">
      <w:pPr>
        <w:pStyle w:val="NoSpacing"/>
      </w:pPr>
      <w:r>
        <w:t>Ikhlaq Ahmad</w:t>
      </w:r>
      <w:r w:rsidR="00274FD8">
        <w:t xml:space="preserve"> &amp; </w:t>
      </w:r>
      <w:proofErr w:type="spellStart"/>
      <w:r w:rsidR="00274FD8">
        <w:t>Aloksai</w:t>
      </w:r>
      <w:proofErr w:type="spellEnd"/>
      <w:r w:rsidR="00274FD8">
        <w:t xml:space="preserve"> </w:t>
      </w:r>
      <w:proofErr w:type="spellStart"/>
      <w:r w:rsidR="00274FD8">
        <w:t>Choudari</w:t>
      </w:r>
      <w:proofErr w:type="spellEnd"/>
    </w:p>
    <w:p w14:paraId="057EA0CB" w14:textId="1F323E7F" w:rsidR="00274FD8" w:rsidRDefault="00274FD8">
      <w:pPr>
        <w:pStyle w:val="NoSpacing"/>
      </w:pPr>
      <w:r>
        <w:t>Ixa190000 &amp; axc190063</w:t>
      </w:r>
    </w:p>
    <w:p w14:paraId="2FFF8A44" w14:textId="374D0947" w:rsidR="00080C97" w:rsidRDefault="002942CF">
      <w:pPr>
        <w:pStyle w:val="NoSpacing"/>
      </w:pPr>
      <w:r>
        <w:t xml:space="preserve">Dr. Karen </w:t>
      </w:r>
      <w:proofErr w:type="spellStart"/>
      <w:r>
        <w:t>Mazidi</w:t>
      </w:r>
      <w:proofErr w:type="spellEnd"/>
    </w:p>
    <w:p w14:paraId="796817DC" w14:textId="2EEB93AF" w:rsidR="00080C97" w:rsidRDefault="002942CF">
      <w:pPr>
        <w:pStyle w:val="NoSpacing"/>
      </w:pPr>
      <w:r>
        <w:t>CS 4395</w:t>
      </w:r>
    </w:p>
    <w:p w14:paraId="296845DD" w14:textId="28852338" w:rsidR="007D4B2F" w:rsidRDefault="002942CF">
      <w:pPr>
        <w:pStyle w:val="NoSpacing"/>
      </w:pPr>
      <w:r>
        <w:t>April 15, 2023</w:t>
      </w:r>
    </w:p>
    <w:p w14:paraId="204CFB57" w14:textId="6248A8FF" w:rsidR="00080C97" w:rsidRDefault="002942CF">
      <w:pPr>
        <w:pStyle w:val="Title"/>
      </w:pPr>
      <w:r>
        <w:t>Chatbot</w:t>
      </w:r>
      <w:r w:rsidR="00EC2FE4">
        <w:t xml:space="preserve">: </w:t>
      </w:r>
      <w:r>
        <w:t>Analysis Report</w:t>
      </w:r>
    </w:p>
    <w:p w14:paraId="3548804F" w14:textId="6625102D" w:rsidR="00C01D27" w:rsidRDefault="00C01D27" w:rsidP="00C01D27">
      <w:pPr>
        <w:ind w:firstLine="0"/>
        <w:rPr>
          <w:b/>
          <w:bCs/>
        </w:rPr>
      </w:pPr>
      <w:r w:rsidRPr="00C01D27">
        <w:rPr>
          <w:b/>
          <w:bCs/>
        </w:rPr>
        <w:t>Overview:</w:t>
      </w:r>
    </w:p>
    <w:p w14:paraId="33113703" w14:textId="768D1FF5" w:rsidR="00C01D27" w:rsidRDefault="00C01D27" w:rsidP="00A979C0">
      <w:pPr>
        <w:ind w:left="720" w:firstLine="0"/>
      </w:pPr>
      <w:r>
        <w:t>The chatbot</w:t>
      </w:r>
      <w:r w:rsidR="000F4D6A">
        <w:t xml:space="preserve"> is</w:t>
      </w:r>
      <w:r w:rsidR="00BC172B">
        <w:t xml:space="preserve"> a program written in python that utilizes some of the natural language processing techniques to determine a near accurate response to </w:t>
      </w:r>
      <w:r w:rsidR="00715367">
        <w:t>the</w:t>
      </w:r>
      <w:r w:rsidR="00BC172B">
        <w:t xml:space="preserve"> user </w:t>
      </w:r>
      <w:r w:rsidR="00715367">
        <w:t>query</w:t>
      </w:r>
      <w:r w:rsidR="00BC172B">
        <w:t>.</w:t>
      </w:r>
      <w:r w:rsidR="00715367">
        <w:t xml:space="preserve"> This program is primarily trained on a specific domain of knowledge</w:t>
      </w:r>
      <w:r w:rsidR="00A979C0">
        <w:t xml:space="preserve"> with some basic and general conversation data</w:t>
      </w:r>
      <w:r w:rsidR="00715367">
        <w:t>. In this case, the data is primarily about the computer and security based; thus, it can only respond to those requests. Otherwise, it will simply respond with a predetermined prompt of not knowing the context.</w:t>
      </w:r>
    </w:p>
    <w:p w14:paraId="06C28B09" w14:textId="77777777" w:rsidR="003726D1" w:rsidRDefault="003726D1" w:rsidP="003726D1">
      <w:pPr>
        <w:ind w:firstLine="0"/>
      </w:pPr>
    </w:p>
    <w:p w14:paraId="391BE871" w14:textId="35FAFD95" w:rsidR="00B343CF" w:rsidRDefault="00B343CF" w:rsidP="003726D1">
      <w:pPr>
        <w:ind w:firstLine="0"/>
        <w:rPr>
          <w:b/>
          <w:bCs/>
        </w:rPr>
      </w:pPr>
      <w:r w:rsidRPr="00B343CF">
        <w:rPr>
          <w:b/>
          <w:bCs/>
        </w:rPr>
        <w:t>System Descr</w:t>
      </w:r>
      <w:r>
        <w:rPr>
          <w:b/>
          <w:bCs/>
        </w:rPr>
        <w:t>i</w:t>
      </w:r>
      <w:r w:rsidRPr="00B343CF">
        <w:rPr>
          <w:b/>
          <w:bCs/>
        </w:rPr>
        <w:t>ption</w:t>
      </w:r>
      <w:r>
        <w:rPr>
          <w:b/>
          <w:bCs/>
        </w:rPr>
        <w:t>:</w:t>
      </w:r>
    </w:p>
    <w:p w14:paraId="43926E32" w14:textId="429E86FA" w:rsidR="008631C6" w:rsidRDefault="001436B8" w:rsidP="00117365">
      <w:pPr>
        <w:ind w:left="720" w:firstLine="0"/>
      </w:pPr>
      <w:r>
        <w:t xml:space="preserve">The system utilizes </w:t>
      </w:r>
      <w:proofErr w:type="spellStart"/>
      <w:r>
        <w:t>json</w:t>
      </w:r>
      <w:proofErr w:type="spellEnd"/>
      <w:r>
        <w:t xml:space="preserve"> data file to train the model. The file is read and stored for the data processing. The data processing removes the stop words, prefixes and/or suffixes, and any punctuation. Also, the data is lower cased and tokenized. After the data is processed, the Natural Language Processing technique</w:t>
      </w:r>
      <w:r w:rsidR="008631C6">
        <w:t>s</w:t>
      </w:r>
      <w:r>
        <w:t xml:space="preserve">, </w:t>
      </w:r>
      <w:r w:rsidR="008631C6">
        <w:t>TF-IDF (Term Frequency-Inverse Document Frequency) and Cosine similarities are used to precisely evaluate the user query.</w:t>
      </w:r>
    </w:p>
    <w:p w14:paraId="16F3A93A" w14:textId="6E071AAB" w:rsidR="002E2B52" w:rsidRDefault="002E2B52" w:rsidP="00117365">
      <w:pPr>
        <w:ind w:left="720" w:firstLine="0"/>
      </w:pPr>
      <w:r>
        <w:lastRenderedPageBreak/>
        <w:t>TF-IDF (Term Frequency-Inverse Document Frequency) is a commonly used technique in Natural Language Processing (NLP) for determining the importance of a word in a document or a corpus.</w:t>
      </w:r>
      <w:r w:rsidR="000C6861">
        <w:t xml:space="preserve"> </w:t>
      </w:r>
      <w:r>
        <w:t>The technique considers two factors:</w:t>
      </w:r>
    </w:p>
    <w:p w14:paraId="1EF8760E" w14:textId="77777777" w:rsidR="002E2B52" w:rsidRDefault="002E2B52" w:rsidP="002E2B52">
      <w:pPr>
        <w:pStyle w:val="ListParagraph"/>
        <w:numPr>
          <w:ilvl w:val="0"/>
          <w:numId w:val="20"/>
        </w:numPr>
      </w:pPr>
      <w:r>
        <w:t>Term Frequency (TF): which measures how often a term (i.e., a word or a group of words) appears in a document. The more often a term appears in a document, the higher its TF value will be.</w:t>
      </w:r>
    </w:p>
    <w:p w14:paraId="63334022" w14:textId="77777777" w:rsidR="002E2B52" w:rsidRDefault="002E2B52" w:rsidP="002E2B52">
      <w:pPr>
        <w:pStyle w:val="ListParagraph"/>
        <w:numPr>
          <w:ilvl w:val="0"/>
          <w:numId w:val="20"/>
        </w:numPr>
      </w:pPr>
      <w:r>
        <w:t>Inverse Document Frequency (IDF): which measures how important a term is across the entire corpus. The rarer the term is across the corpus, the higher its IDF value will be.</w:t>
      </w:r>
    </w:p>
    <w:p w14:paraId="6D92853E" w14:textId="77777777" w:rsidR="00D215F2" w:rsidRDefault="002E2B52" w:rsidP="00117365">
      <w:pPr>
        <w:ind w:left="720" w:firstLine="0"/>
      </w:pPr>
      <w:r>
        <w:t>The TF-IDF score for a term in a document is calculated by multiplying the term frequency (TF) by the inverse document frequency (IDF) for that term across the entire corpus.</w:t>
      </w:r>
    </w:p>
    <w:p w14:paraId="24D6927F" w14:textId="253F5A79" w:rsidR="00D215F2" w:rsidRDefault="008631C6" w:rsidP="00117365">
      <w:pPr>
        <w:ind w:left="720" w:firstLine="0"/>
      </w:pPr>
      <w:r w:rsidRPr="008631C6">
        <w:rPr>
          <w:b/>
          <w:bCs/>
        </w:rPr>
        <w:t>TF-IDF = TF</w:t>
      </w:r>
      <w:r>
        <w:rPr>
          <w:b/>
          <w:bCs/>
        </w:rPr>
        <w:t xml:space="preserve"> </w:t>
      </w:r>
      <w:r w:rsidRPr="008631C6">
        <w:rPr>
          <w:b/>
          <w:bCs/>
        </w:rPr>
        <w:t>(term, document) x IDF</w:t>
      </w:r>
      <w:r>
        <w:rPr>
          <w:b/>
          <w:bCs/>
        </w:rPr>
        <w:t xml:space="preserve"> </w:t>
      </w:r>
      <w:r w:rsidRPr="008631C6">
        <w:rPr>
          <w:b/>
          <w:bCs/>
        </w:rPr>
        <w:t>(term)</w:t>
      </w:r>
      <w:r w:rsidR="00D215F2">
        <w:t xml:space="preserve">, </w:t>
      </w:r>
      <w:r>
        <w:t>where TF</w:t>
      </w:r>
      <w:r w:rsidR="00D215F2">
        <w:t xml:space="preserve"> </w:t>
      </w:r>
      <w:r>
        <w:t xml:space="preserve">(term, document) is the term frequency of the term in the document, and </w:t>
      </w:r>
      <w:r w:rsidR="00BD2A06">
        <w:t>IDF (</w:t>
      </w:r>
      <w:r>
        <w:t>term) is the inverse document frequency of the term across the entire corpus.</w:t>
      </w:r>
      <w:r w:rsidR="00D215F2">
        <w:t xml:space="preserve"> </w:t>
      </w:r>
      <w:r>
        <w:t>The formula for calculating the term frequency of a term in a document is:</w:t>
      </w:r>
    </w:p>
    <w:p w14:paraId="173B9584" w14:textId="77777777" w:rsidR="00D215F2" w:rsidRDefault="008631C6" w:rsidP="00D215F2">
      <w:pPr>
        <w:ind w:left="720" w:firstLine="0"/>
        <w:rPr>
          <w:b/>
          <w:bCs/>
        </w:rPr>
      </w:pPr>
      <w:proofErr w:type="gramStart"/>
      <w:r w:rsidRPr="00D215F2">
        <w:rPr>
          <w:b/>
          <w:bCs/>
        </w:rPr>
        <w:t>TF(</w:t>
      </w:r>
      <w:proofErr w:type="gramEnd"/>
      <w:r w:rsidRPr="00D215F2">
        <w:rPr>
          <w:b/>
          <w:bCs/>
        </w:rPr>
        <w:t>term, document) = (Number of times the term appears in the document) / (Total number of terms in the document)</w:t>
      </w:r>
    </w:p>
    <w:p w14:paraId="7BC0C073" w14:textId="77777777" w:rsidR="00D215F2" w:rsidRDefault="008631C6" w:rsidP="00835569">
      <w:pPr>
        <w:ind w:left="720" w:firstLine="0"/>
        <w:rPr>
          <w:b/>
          <w:bCs/>
        </w:rPr>
      </w:pPr>
      <w:r>
        <w:t>The formula for calculating the inverse document frequency of a term across the entire corpus is:</w:t>
      </w:r>
    </w:p>
    <w:p w14:paraId="3B24DD89" w14:textId="77777777" w:rsidR="00542B45" w:rsidRDefault="008631C6" w:rsidP="00835569">
      <w:pPr>
        <w:ind w:left="1440" w:firstLine="0"/>
      </w:pPr>
      <w:r w:rsidRPr="00D215F2">
        <w:rPr>
          <w:b/>
          <w:bCs/>
        </w:rPr>
        <w:t>IDF</w:t>
      </w:r>
      <w:r w:rsidR="00D215F2">
        <w:rPr>
          <w:b/>
          <w:bCs/>
        </w:rPr>
        <w:t xml:space="preserve"> </w:t>
      </w:r>
      <w:r w:rsidRPr="00D215F2">
        <w:rPr>
          <w:b/>
          <w:bCs/>
        </w:rPr>
        <w:t xml:space="preserve">(term) = </w:t>
      </w:r>
      <w:proofErr w:type="spellStart"/>
      <w:r w:rsidRPr="00D215F2">
        <w:rPr>
          <w:b/>
          <w:bCs/>
        </w:rPr>
        <w:t>log_</w:t>
      </w:r>
      <w:proofErr w:type="gramStart"/>
      <w:r w:rsidRPr="00D215F2">
        <w:rPr>
          <w:b/>
          <w:bCs/>
        </w:rPr>
        <w:t>e</w:t>
      </w:r>
      <w:proofErr w:type="spellEnd"/>
      <w:r w:rsidRPr="00D215F2">
        <w:rPr>
          <w:b/>
          <w:bCs/>
        </w:rPr>
        <w:t>(</w:t>
      </w:r>
      <w:proofErr w:type="gramEnd"/>
      <w:r w:rsidRPr="00D215F2">
        <w:rPr>
          <w:b/>
          <w:bCs/>
        </w:rPr>
        <w:t>Total number of documents / Number of documents containing the term</w:t>
      </w:r>
      <w:r w:rsidRPr="00BD2A06">
        <w:rPr>
          <w:b/>
          <w:bCs/>
        </w:rPr>
        <w:t>)</w:t>
      </w:r>
      <w:r w:rsidR="00D215F2" w:rsidRPr="00BD2A06">
        <w:rPr>
          <w:b/>
          <w:bCs/>
        </w:rPr>
        <w:t xml:space="preserve">, </w:t>
      </w:r>
      <w:r w:rsidRPr="00BD2A06">
        <w:rPr>
          <w:b/>
          <w:bCs/>
        </w:rPr>
        <w:t xml:space="preserve">where </w:t>
      </w:r>
      <w:proofErr w:type="spellStart"/>
      <w:r w:rsidRPr="00BD2A06">
        <w:rPr>
          <w:b/>
          <w:bCs/>
        </w:rPr>
        <w:t>log_e</w:t>
      </w:r>
      <w:proofErr w:type="spellEnd"/>
      <w:r w:rsidRPr="00BD2A06">
        <w:rPr>
          <w:b/>
          <w:bCs/>
        </w:rPr>
        <w:t xml:space="preserve"> is the natural logarithm.</w:t>
      </w:r>
    </w:p>
    <w:p w14:paraId="057D9AC0" w14:textId="6CFAA797" w:rsidR="00BD2A06" w:rsidRDefault="002E2B52" w:rsidP="00835569">
      <w:pPr>
        <w:ind w:left="360" w:firstLine="360"/>
      </w:pPr>
      <w:r>
        <w:t>The resulting score gives a measure of how relevant a term is to a particular document.</w:t>
      </w:r>
    </w:p>
    <w:p w14:paraId="2E280D44" w14:textId="77777777" w:rsidR="00BD2A06" w:rsidRDefault="00BD2A06" w:rsidP="00835569">
      <w:pPr>
        <w:ind w:left="720" w:firstLine="0"/>
      </w:pPr>
      <w:r>
        <w:lastRenderedPageBreak/>
        <w:t xml:space="preserve">The other technique that is used in this program is </w:t>
      </w:r>
      <w:r w:rsidRPr="00BD2A06">
        <w:t>Cosine Similarities</w:t>
      </w:r>
      <w:r>
        <w:t>. Cosine similarity is a measure of similarity between two non-zero vectors in a high-dimensional space. In NLP, cosine similarity is used to measure the similarity between two documents or between a document and a query. The documents and the query are represented as vectors in a high-dimensional space, where each dimension corresponds to a term in the vocabulary. The value of each dimension represents the importance of that term in the document or query, typically using TF-IDF weighting.</w:t>
      </w:r>
    </w:p>
    <w:p w14:paraId="3268C015" w14:textId="2D562B3F" w:rsidR="00BD2A06" w:rsidRDefault="00BD2A06" w:rsidP="00BA298D">
      <w:pPr>
        <w:ind w:left="720"/>
      </w:pPr>
      <w:r>
        <w:t>The cosine similarity between two vectors is calculated as the cosine of the angle between</w:t>
      </w:r>
      <w:r w:rsidR="00F5659F">
        <w:t xml:space="preserve"> t</w:t>
      </w:r>
      <w:r>
        <w:t>hem. It is a value between -1 and 1, where 1 indicates that the two vectors are identical, 0 indicates that they are orthogonal (i.e., unrelated), and -1 indicates that they are diametrically opposed.</w:t>
      </w:r>
    </w:p>
    <w:p w14:paraId="4FF93432" w14:textId="77777777" w:rsidR="00174F2C" w:rsidRPr="00AC1843" w:rsidRDefault="00174F2C" w:rsidP="00AC1843">
      <w:pPr>
        <w:ind w:firstLine="0"/>
        <w:rPr>
          <w:b/>
          <w:bCs/>
        </w:rPr>
      </w:pPr>
    </w:p>
    <w:p w14:paraId="6CAA1772" w14:textId="77777777" w:rsidR="00AC1843" w:rsidRDefault="00AC1843" w:rsidP="00174F2C">
      <w:pPr>
        <w:ind w:firstLine="0"/>
        <w:rPr>
          <w:b/>
          <w:bCs/>
        </w:rPr>
      </w:pPr>
      <w:r w:rsidRPr="00AC1843">
        <w:rPr>
          <w:b/>
          <w:bCs/>
        </w:rPr>
        <w:t>System Structure:</w:t>
      </w:r>
    </w:p>
    <w:p w14:paraId="26E89ADB" w14:textId="5A32DF37" w:rsidR="00B343CF" w:rsidRPr="00AC1843" w:rsidRDefault="00B343CF" w:rsidP="00AC1843">
      <w:pPr>
        <w:rPr>
          <w:b/>
          <w:bCs/>
        </w:rPr>
      </w:pPr>
      <w:r>
        <w:t>The program contains:</w:t>
      </w:r>
    </w:p>
    <w:p w14:paraId="5966613F" w14:textId="77777777" w:rsidR="0004660C" w:rsidRDefault="00B343CF" w:rsidP="0004660C">
      <w:pPr>
        <w:pStyle w:val="ListParagraph"/>
        <w:numPr>
          <w:ilvl w:val="0"/>
          <w:numId w:val="18"/>
        </w:numPr>
      </w:pPr>
      <w:r>
        <w:t>Train.py</w:t>
      </w:r>
    </w:p>
    <w:p w14:paraId="673D9523" w14:textId="77777777" w:rsidR="0004660C" w:rsidRDefault="00B343CF" w:rsidP="0004660C">
      <w:pPr>
        <w:pStyle w:val="ListParagraph"/>
        <w:numPr>
          <w:ilvl w:val="0"/>
          <w:numId w:val="18"/>
        </w:numPr>
      </w:pPr>
      <w:r>
        <w:t>Bot.py</w:t>
      </w:r>
    </w:p>
    <w:p w14:paraId="29FDE002" w14:textId="77777777" w:rsidR="0004660C" w:rsidRDefault="00B343CF" w:rsidP="0004660C">
      <w:pPr>
        <w:pStyle w:val="ListParagraph"/>
        <w:numPr>
          <w:ilvl w:val="0"/>
          <w:numId w:val="18"/>
        </w:numPr>
      </w:pPr>
      <w:r>
        <w:t xml:space="preserve">Users.json </w:t>
      </w:r>
    </w:p>
    <w:p w14:paraId="02B5231F" w14:textId="77777777" w:rsidR="0004660C" w:rsidRDefault="00B343CF" w:rsidP="0004660C">
      <w:pPr>
        <w:pStyle w:val="ListParagraph"/>
        <w:numPr>
          <w:ilvl w:val="0"/>
          <w:numId w:val="18"/>
        </w:numPr>
      </w:pPr>
      <w:proofErr w:type="spellStart"/>
      <w:r>
        <w:t>Training.json</w:t>
      </w:r>
      <w:proofErr w:type="spellEnd"/>
    </w:p>
    <w:p w14:paraId="33F8023E" w14:textId="77777777" w:rsidR="0004660C" w:rsidRDefault="00B343CF" w:rsidP="0004660C">
      <w:pPr>
        <w:pStyle w:val="ListParagraph"/>
        <w:numPr>
          <w:ilvl w:val="0"/>
          <w:numId w:val="18"/>
        </w:numPr>
      </w:pPr>
      <w:proofErr w:type="spellStart"/>
      <w:r>
        <w:t>cosine_similarites.npz</w:t>
      </w:r>
      <w:proofErr w:type="spellEnd"/>
    </w:p>
    <w:p w14:paraId="203C2862" w14:textId="34441C22" w:rsidR="00B343CF" w:rsidRDefault="00B343CF" w:rsidP="0004660C">
      <w:pPr>
        <w:pStyle w:val="ListParagraph"/>
        <w:numPr>
          <w:ilvl w:val="0"/>
          <w:numId w:val="18"/>
        </w:numPr>
      </w:pPr>
      <w:proofErr w:type="spellStart"/>
      <w:r>
        <w:t>user_history</w:t>
      </w:r>
      <w:proofErr w:type="spellEnd"/>
      <w:r>
        <w:t xml:space="preserve"> (Directory)</w:t>
      </w:r>
    </w:p>
    <w:p w14:paraId="0E4BE698" w14:textId="2C1CBF4F" w:rsidR="00DB2F5F" w:rsidRDefault="0004660C" w:rsidP="00DB2F5F">
      <w:pPr>
        <w:pStyle w:val="ListParagraph"/>
        <w:numPr>
          <w:ilvl w:val="1"/>
          <w:numId w:val="18"/>
        </w:numPr>
      </w:pPr>
      <w:r>
        <w:t>&lt;username</w:t>
      </w:r>
      <w:proofErr w:type="gramStart"/>
      <w:r w:rsidR="00A44D0A">
        <w:t>&gt;.</w:t>
      </w:r>
      <w:proofErr w:type="spellStart"/>
      <w:r w:rsidR="00A44D0A">
        <w:t>json</w:t>
      </w:r>
      <w:proofErr w:type="spellEnd"/>
      <w:proofErr w:type="gramEnd"/>
    </w:p>
    <w:p w14:paraId="7672ED78" w14:textId="77777777" w:rsidR="00DB2F5F" w:rsidRDefault="00DB2F5F" w:rsidP="00DB2F5F">
      <w:pPr>
        <w:pStyle w:val="ListParagraph"/>
        <w:ind w:left="1800" w:firstLine="0"/>
      </w:pPr>
    </w:p>
    <w:p w14:paraId="3BB4DA10" w14:textId="4545B4B1" w:rsidR="00DB2F5F" w:rsidRDefault="00DB2F5F" w:rsidP="00DB2F5F">
      <w:pPr>
        <w:rPr>
          <w:b/>
          <w:bCs/>
        </w:rPr>
      </w:pPr>
      <w:r w:rsidRPr="00DB2F5F">
        <w:rPr>
          <w:b/>
          <w:bCs/>
        </w:rPr>
        <w:t>Train.py</w:t>
      </w:r>
      <w:r>
        <w:rPr>
          <w:b/>
          <w:bCs/>
        </w:rPr>
        <w:t>:</w:t>
      </w:r>
    </w:p>
    <w:p w14:paraId="21D48D59" w14:textId="0B2DD403" w:rsidR="00381F0A" w:rsidRDefault="00381F0A" w:rsidP="00381F0A">
      <w:pPr>
        <w:ind w:left="1440" w:firstLine="0"/>
      </w:pPr>
      <w:r>
        <w:lastRenderedPageBreak/>
        <w:t>This file contains all the logic used to train the chatbot model. The model uses the following libraries/dependencies:</w:t>
      </w:r>
    </w:p>
    <w:p w14:paraId="0A788CDF" w14:textId="010279A5" w:rsidR="00381F0A" w:rsidRDefault="004A6D98" w:rsidP="00381F0A">
      <w:pPr>
        <w:pStyle w:val="ListParagraph"/>
        <w:numPr>
          <w:ilvl w:val="0"/>
          <w:numId w:val="19"/>
        </w:numPr>
      </w:pPr>
      <w:proofErr w:type="spellStart"/>
      <w:r>
        <w:t>Json</w:t>
      </w:r>
      <w:proofErr w:type="spellEnd"/>
    </w:p>
    <w:p w14:paraId="6A1B40B3" w14:textId="1A71686E" w:rsidR="004A6D98" w:rsidRDefault="004A6D98" w:rsidP="00381F0A">
      <w:pPr>
        <w:pStyle w:val="ListParagraph"/>
        <w:numPr>
          <w:ilvl w:val="0"/>
          <w:numId w:val="19"/>
        </w:numPr>
      </w:pPr>
      <w:r>
        <w:t>Spicy</w:t>
      </w:r>
    </w:p>
    <w:p w14:paraId="621C2BF9" w14:textId="549B212B" w:rsidR="004A6D98" w:rsidRDefault="004A6D98" w:rsidP="00381F0A">
      <w:pPr>
        <w:pStyle w:val="ListParagraph"/>
        <w:numPr>
          <w:ilvl w:val="0"/>
          <w:numId w:val="19"/>
        </w:numPr>
      </w:pPr>
      <w:proofErr w:type="spellStart"/>
      <w:r>
        <w:t>Sklearn</w:t>
      </w:r>
      <w:proofErr w:type="spellEnd"/>
    </w:p>
    <w:p w14:paraId="60EE59BD" w14:textId="65F8DB44" w:rsidR="004A6D98" w:rsidRDefault="004A6D98" w:rsidP="00381F0A">
      <w:pPr>
        <w:pStyle w:val="ListParagraph"/>
        <w:numPr>
          <w:ilvl w:val="0"/>
          <w:numId w:val="19"/>
        </w:numPr>
      </w:pPr>
      <w:r>
        <w:t>NLTK</w:t>
      </w:r>
    </w:p>
    <w:p w14:paraId="0DD8721E" w14:textId="7B27F36C" w:rsidR="004A6D98" w:rsidRDefault="004A6D98" w:rsidP="00381F0A">
      <w:pPr>
        <w:pStyle w:val="ListParagraph"/>
        <w:numPr>
          <w:ilvl w:val="0"/>
          <w:numId w:val="19"/>
        </w:numPr>
      </w:pPr>
      <w:r>
        <w:t>String</w:t>
      </w:r>
    </w:p>
    <w:p w14:paraId="5ABEFDBE" w14:textId="4472E7E4" w:rsidR="004A6D98" w:rsidRDefault="004A6D98" w:rsidP="008C20FB">
      <w:pPr>
        <w:ind w:left="1440" w:firstLine="0"/>
      </w:pPr>
      <w:r>
        <w:t>The program starts by reading in</w:t>
      </w:r>
      <w:r w:rsidR="008C20FB">
        <w:t xml:space="preserve"> </w:t>
      </w:r>
      <w:r>
        <w:t xml:space="preserve">the </w:t>
      </w:r>
      <w:proofErr w:type="spellStart"/>
      <w:r>
        <w:t>Training.json</w:t>
      </w:r>
      <w:proofErr w:type="spellEnd"/>
      <w:r>
        <w:t xml:space="preserve"> file. It </w:t>
      </w:r>
      <w:r w:rsidR="008C20FB">
        <w:t>contains</w:t>
      </w:r>
      <w:r>
        <w:t xml:space="preserve"> several hundred </w:t>
      </w:r>
      <w:proofErr w:type="spellStart"/>
      <w:r>
        <w:t>json</w:t>
      </w:r>
      <w:proofErr w:type="spellEnd"/>
      <w:r>
        <w:t xml:space="preserve"> data in this format:</w:t>
      </w:r>
    </w:p>
    <w:p w14:paraId="68FF34D1" w14:textId="77777777" w:rsidR="008C20FB" w:rsidRDefault="008C20FB" w:rsidP="008C20FB">
      <w:pPr>
        <w:ind w:left="1440" w:firstLine="0"/>
      </w:pPr>
      <w:r>
        <w:t>{</w:t>
      </w:r>
    </w:p>
    <w:p w14:paraId="48F4FD33" w14:textId="219A1277" w:rsidR="008C20FB" w:rsidRDefault="008C20FB" w:rsidP="008C20FB">
      <w:pPr>
        <w:ind w:left="1440"/>
      </w:pPr>
      <w:r w:rsidRPr="008C20FB">
        <w:rPr>
          <w:b/>
          <w:bCs/>
        </w:rPr>
        <w:t>"tag":</w:t>
      </w:r>
      <w:r>
        <w:t xml:space="preserve"> "</w:t>
      </w:r>
      <w:proofErr w:type="spellStart"/>
      <w:r>
        <w:t>tcp_ip_reference_model</w:t>
      </w:r>
      <w:proofErr w:type="spellEnd"/>
      <w:r>
        <w:t>",</w:t>
      </w:r>
    </w:p>
    <w:p w14:paraId="32D454DD" w14:textId="34BCAF9E" w:rsidR="008C20FB" w:rsidRDefault="008C20FB" w:rsidP="008C20FB">
      <w:pPr>
        <w:ind w:left="2160" w:firstLine="0"/>
      </w:pPr>
      <w:r w:rsidRPr="008C20FB">
        <w:rPr>
          <w:b/>
          <w:bCs/>
        </w:rPr>
        <w:t>"patterns":</w:t>
      </w:r>
      <w:r>
        <w:t xml:space="preserve"> ["What is the TCP/IP reference model?", "Explain TCP/IP reference model in computer networks."],</w:t>
      </w:r>
    </w:p>
    <w:p w14:paraId="16C8760F" w14:textId="0F0AD842" w:rsidR="008C20FB" w:rsidRDefault="008C20FB" w:rsidP="008C20FB">
      <w:pPr>
        <w:ind w:left="2160" w:firstLine="0"/>
      </w:pPr>
      <w:r w:rsidRPr="008C20FB">
        <w:rPr>
          <w:b/>
          <w:bCs/>
        </w:rPr>
        <w:t>"responses":</w:t>
      </w:r>
      <w:r>
        <w:t xml:space="preserve"> ["The TCP/IP (Transmission Control Protocol/Internet Protocol) reference model </w:t>
      </w:r>
      <w:r w:rsidR="00AF6DEF">
        <w:t xml:space="preserve">… </w:t>
      </w:r>
      <w:r>
        <w:t>between devices connected to the Internet."]</w:t>
      </w:r>
    </w:p>
    <w:p w14:paraId="486336A4" w14:textId="1EB857F3" w:rsidR="008C20FB" w:rsidRDefault="008C20FB" w:rsidP="008C20FB">
      <w:pPr>
        <w:ind w:left="720"/>
      </w:pPr>
      <w:r>
        <w:t>},</w:t>
      </w:r>
    </w:p>
    <w:p w14:paraId="24EF75E3" w14:textId="6732F197" w:rsidR="001436B8" w:rsidRDefault="00AF6DEF" w:rsidP="00D215F2">
      <w:pPr>
        <w:ind w:left="1440" w:firstLine="0"/>
      </w:pPr>
      <w:r>
        <w:t>Here, tag is the keyword; patterns are to match the similarities with the user request; and response is a predetermined answer for the matching query.</w:t>
      </w:r>
      <w:r w:rsidR="00C117F8">
        <w:t xml:space="preserve"> </w:t>
      </w:r>
    </w:p>
    <w:p w14:paraId="43F7687E" w14:textId="367BDC18" w:rsidR="00AC26AE" w:rsidRDefault="008976ED" w:rsidP="008976ED">
      <w:pPr>
        <w:ind w:left="1440" w:firstLine="0"/>
      </w:pPr>
      <w:r>
        <w:t xml:space="preserve">The TF-IDF and Cosine similarity is </w:t>
      </w:r>
      <w:r w:rsidR="003F4922">
        <w:t>calculated,</w:t>
      </w:r>
      <w:r>
        <w:t xml:space="preserve"> and a file is made and saved as </w:t>
      </w:r>
      <w:proofErr w:type="gramStart"/>
      <w:r>
        <w:t>an</w:t>
      </w:r>
      <w:proofErr w:type="gramEnd"/>
      <w:r>
        <w:t xml:space="preserve"> </w:t>
      </w:r>
      <w:proofErr w:type="spellStart"/>
      <w:r>
        <w:t>npz</w:t>
      </w:r>
      <w:proofErr w:type="spellEnd"/>
      <w:r>
        <w:t xml:space="preserve"> file </w:t>
      </w:r>
    </w:p>
    <w:p w14:paraId="7145F29C" w14:textId="607CCBBD" w:rsidR="003F4922" w:rsidRDefault="003F4922" w:rsidP="000A3C55">
      <w:pPr>
        <w:rPr>
          <w:b/>
          <w:bCs/>
        </w:rPr>
      </w:pPr>
      <w:r w:rsidRPr="003F4922">
        <w:rPr>
          <w:b/>
          <w:bCs/>
        </w:rPr>
        <w:t>Bot.py</w:t>
      </w:r>
      <w:r>
        <w:rPr>
          <w:b/>
          <w:bCs/>
        </w:rPr>
        <w:t>:</w:t>
      </w:r>
    </w:p>
    <w:p w14:paraId="46E6BEE7" w14:textId="208355CE" w:rsidR="004A6D98" w:rsidRDefault="00B62689" w:rsidP="00B62689">
      <w:pPr>
        <w:ind w:left="1440" w:firstLine="0"/>
      </w:pPr>
      <w:r>
        <w:t xml:space="preserve">Here, the trained cosine file is imported as a module from Train.py and stored. Then, user input is taken and processed in the similar way using TF-IDF to match </w:t>
      </w:r>
      <w:r>
        <w:lastRenderedPageBreak/>
        <w:t xml:space="preserve">the most accurate pattern in the </w:t>
      </w:r>
      <w:proofErr w:type="spellStart"/>
      <w:r>
        <w:t>json</w:t>
      </w:r>
      <w:proofErr w:type="spellEnd"/>
      <w:r>
        <w:t xml:space="preserve"> file.</w:t>
      </w:r>
      <w:r w:rsidR="00C60F9C">
        <w:t xml:space="preserve"> For multiple possible responses, randomization is used to give a random but </w:t>
      </w:r>
      <w:r w:rsidR="006F4BDE">
        <w:t xml:space="preserve">a </w:t>
      </w:r>
      <w:r w:rsidR="00C60F9C">
        <w:t xml:space="preserve">relevant response. </w:t>
      </w:r>
      <w:r w:rsidR="00E41E8B">
        <w:t>If no similar response is found, a predetermined general response is sent. Furthermore, a</w:t>
      </w:r>
      <w:r w:rsidR="00C60F9C">
        <w:t xml:space="preserve"> user is authenticated using any name and password with no restriction. </w:t>
      </w:r>
      <w:r w:rsidR="006F4BDE">
        <w:t>If</w:t>
      </w:r>
      <w:r w:rsidR="00C60F9C">
        <w:t xml:space="preserve"> the user and password combination</w:t>
      </w:r>
      <w:r w:rsidR="002D5A9C">
        <w:t>s</w:t>
      </w:r>
      <w:r w:rsidR="00C60F9C">
        <w:t xml:space="preserve"> </w:t>
      </w:r>
      <w:r w:rsidR="002D5A9C">
        <w:t>are</w:t>
      </w:r>
      <w:r w:rsidR="00C60F9C">
        <w:t xml:space="preserve"> not present, the user profile will be created in the </w:t>
      </w:r>
      <w:proofErr w:type="spellStart"/>
      <w:r w:rsidR="00C60F9C">
        <w:t>user_history</w:t>
      </w:r>
      <w:proofErr w:type="spellEnd"/>
      <w:r w:rsidR="00C60F9C">
        <w:t xml:space="preserve"> directory as a </w:t>
      </w:r>
      <w:proofErr w:type="spellStart"/>
      <w:r w:rsidR="00C60F9C">
        <w:t>json</w:t>
      </w:r>
      <w:proofErr w:type="spellEnd"/>
      <w:r w:rsidR="00C60F9C">
        <w:t xml:space="preserve"> file.</w:t>
      </w:r>
      <w:r w:rsidR="00E41E8B">
        <w:t xml:space="preserve"> Users’ full chat history, including the name and other relevant information is stored as a </w:t>
      </w:r>
      <w:proofErr w:type="spellStart"/>
      <w:r w:rsidR="00E41E8B">
        <w:t>json</w:t>
      </w:r>
      <w:proofErr w:type="spellEnd"/>
      <w:r w:rsidR="00E41E8B">
        <w:t xml:space="preserve"> file in that directory. </w:t>
      </w:r>
    </w:p>
    <w:p w14:paraId="5E5CDD59" w14:textId="1451E91B" w:rsidR="00E41E8B" w:rsidRDefault="00E41E8B" w:rsidP="00E41E8B">
      <w:pPr>
        <w:rPr>
          <w:b/>
          <w:bCs/>
        </w:rPr>
      </w:pPr>
      <w:r w:rsidRPr="00E41E8B">
        <w:rPr>
          <w:b/>
          <w:bCs/>
        </w:rPr>
        <w:t xml:space="preserve">Users.json and </w:t>
      </w:r>
      <w:proofErr w:type="spellStart"/>
      <w:r w:rsidRPr="00E41E8B">
        <w:rPr>
          <w:b/>
          <w:bCs/>
        </w:rPr>
        <w:t>Training.json</w:t>
      </w:r>
      <w:proofErr w:type="spellEnd"/>
      <w:r>
        <w:rPr>
          <w:b/>
          <w:bCs/>
        </w:rPr>
        <w:t>:</w:t>
      </w:r>
    </w:p>
    <w:p w14:paraId="63C84396" w14:textId="11F1C7CD" w:rsidR="00E41E8B" w:rsidRPr="00E41E8B" w:rsidRDefault="00E41E8B" w:rsidP="00E41E8B">
      <w:pPr>
        <w:ind w:left="1440" w:firstLine="0"/>
      </w:pPr>
      <w:r>
        <w:t xml:space="preserve">These files contain users’ chat history and train data of over 1000 lines respectively. </w:t>
      </w:r>
    </w:p>
    <w:p w14:paraId="3254A540" w14:textId="71E21694" w:rsidR="00E41E8B" w:rsidRDefault="00E41E8B" w:rsidP="00E41E8B">
      <w:pPr>
        <w:rPr>
          <w:b/>
          <w:bCs/>
        </w:rPr>
      </w:pPr>
      <w:proofErr w:type="spellStart"/>
      <w:r>
        <w:rPr>
          <w:b/>
          <w:bCs/>
        </w:rPr>
        <w:t>cosine_similarities.npz</w:t>
      </w:r>
      <w:proofErr w:type="spellEnd"/>
    </w:p>
    <w:p w14:paraId="478ED93E" w14:textId="4E30F89D" w:rsidR="00240E06" w:rsidRDefault="00E41E8B" w:rsidP="00240E06">
      <w:r>
        <w:rPr>
          <w:b/>
          <w:bCs/>
        </w:rPr>
        <w:tab/>
      </w:r>
      <w:r>
        <w:t xml:space="preserve">It is the trained file created by </w:t>
      </w:r>
      <w:proofErr w:type="gramStart"/>
      <w:r>
        <w:t>Train.py</w:t>
      </w:r>
      <w:proofErr w:type="gramEnd"/>
    </w:p>
    <w:p w14:paraId="7104DCFC" w14:textId="44DEBA87" w:rsidR="00240E06" w:rsidRDefault="00240E06" w:rsidP="00240E06">
      <w:pPr>
        <w:ind w:firstLine="0"/>
        <w:rPr>
          <w:b/>
          <w:bCs/>
        </w:rPr>
      </w:pPr>
      <w:r w:rsidRPr="00240E06">
        <w:rPr>
          <w:b/>
          <w:bCs/>
        </w:rPr>
        <w:t>Screenshots:</w:t>
      </w:r>
    </w:p>
    <w:p w14:paraId="26E72314" w14:textId="4409F016" w:rsidR="00240E06" w:rsidRDefault="00240E06" w:rsidP="00240E06">
      <w:pPr>
        <w:ind w:firstLine="0"/>
      </w:pPr>
      <w:r>
        <w:rPr>
          <w:b/>
          <w:bCs/>
        </w:rPr>
        <w:tab/>
      </w:r>
      <w:r>
        <w:t>Starting from the next page.</w:t>
      </w:r>
    </w:p>
    <w:p w14:paraId="250D5F86" w14:textId="77777777" w:rsidR="00CD28B0" w:rsidRDefault="00CD28B0" w:rsidP="00240E06">
      <w:pPr>
        <w:ind w:firstLine="0"/>
      </w:pPr>
    </w:p>
    <w:p w14:paraId="2CB55F0A" w14:textId="77777777" w:rsidR="00CD28B0" w:rsidRDefault="00CD28B0" w:rsidP="00240E06">
      <w:pPr>
        <w:ind w:firstLine="0"/>
      </w:pPr>
    </w:p>
    <w:p w14:paraId="708F1CB9" w14:textId="77777777" w:rsidR="00CD28B0" w:rsidRDefault="00CD28B0" w:rsidP="00240E06">
      <w:pPr>
        <w:ind w:firstLine="0"/>
      </w:pPr>
    </w:p>
    <w:p w14:paraId="714F9457" w14:textId="77777777" w:rsidR="00CD28B0" w:rsidRDefault="00CD28B0" w:rsidP="00240E06">
      <w:pPr>
        <w:ind w:firstLine="0"/>
      </w:pPr>
    </w:p>
    <w:p w14:paraId="709D1F39" w14:textId="77777777" w:rsidR="00CD28B0" w:rsidRDefault="00CD28B0" w:rsidP="00240E06">
      <w:pPr>
        <w:ind w:firstLine="0"/>
      </w:pPr>
    </w:p>
    <w:p w14:paraId="2E387291" w14:textId="77777777" w:rsidR="00CD28B0" w:rsidRDefault="00CD28B0" w:rsidP="00240E06">
      <w:pPr>
        <w:ind w:firstLine="0"/>
      </w:pPr>
    </w:p>
    <w:p w14:paraId="1A639F50" w14:textId="77777777" w:rsidR="00CD28B0" w:rsidRDefault="00CD28B0" w:rsidP="00240E06">
      <w:pPr>
        <w:ind w:firstLine="0"/>
      </w:pPr>
    </w:p>
    <w:p w14:paraId="04979281" w14:textId="77777777" w:rsidR="00CD28B0" w:rsidRDefault="00CD28B0" w:rsidP="00240E06">
      <w:pPr>
        <w:ind w:firstLine="0"/>
      </w:pPr>
    </w:p>
    <w:p w14:paraId="27705D01" w14:textId="77777777" w:rsidR="00CD28B0" w:rsidRDefault="00CD28B0" w:rsidP="00240E06">
      <w:pPr>
        <w:ind w:firstLine="0"/>
      </w:pPr>
    </w:p>
    <w:p w14:paraId="26969C47" w14:textId="77777777" w:rsidR="00CD28B0" w:rsidRDefault="00CD28B0" w:rsidP="00240E06">
      <w:pPr>
        <w:ind w:firstLine="0"/>
      </w:pPr>
    </w:p>
    <w:p w14:paraId="4F438D8F" w14:textId="77777777" w:rsidR="00CD28B0" w:rsidRDefault="00CD28B0" w:rsidP="00240E06">
      <w:pPr>
        <w:ind w:firstLine="0"/>
      </w:pPr>
    </w:p>
    <w:p w14:paraId="5D17825C" w14:textId="77777777" w:rsidR="00CD28B0" w:rsidRDefault="00CD28B0" w:rsidP="00240E06">
      <w:pPr>
        <w:ind w:firstLine="0"/>
      </w:pPr>
    </w:p>
    <w:p w14:paraId="52328093" w14:textId="77777777" w:rsidR="00CD28B0" w:rsidRDefault="00CD28B0" w:rsidP="00240E06">
      <w:pPr>
        <w:ind w:firstLine="0"/>
      </w:pPr>
      <w:r>
        <w:rPr>
          <w:noProof/>
        </w:rPr>
        <w:lastRenderedPageBreak/>
        <w:drawing>
          <wp:inline distT="0" distB="0" distL="0" distR="0" wp14:anchorId="5BF91FDD" wp14:editId="1519EC1E">
            <wp:extent cx="5943600" cy="3860165"/>
            <wp:effectExtent l="0" t="0" r="0" b="635"/>
            <wp:docPr id="21135059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05997"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Pr>
          <w:noProof/>
        </w:rPr>
        <w:drawing>
          <wp:inline distT="0" distB="0" distL="0" distR="0" wp14:anchorId="301BF742" wp14:editId="48B56F84">
            <wp:extent cx="5943600" cy="3860165"/>
            <wp:effectExtent l="0" t="0" r="0" b="635"/>
            <wp:docPr id="1985708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8516" name="Picture 19857085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D056FBA" w14:textId="6DD60FD7" w:rsidR="00CD28B0" w:rsidRDefault="00CD28B0" w:rsidP="00240E06">
      <w:pPr>
        <w:ind w:firstLine="0"/>
      </w:pPr>
      <w:r>
        <w:rPr>
          <w:noProof/>
        </w:rPr>
        <w:lastRenderedPageBreak/>
        <w:drawing>
          <wp:inline distT="0" distB="0" distL="0" distR="0" wp14:anchorId="69D19CB8" wp14:editId="5EC883BD">
            <wp:extent cx="5943600" cy="3860165"/>
            <wp:effectExtent l="0" t="0" r="0" b="635"/>
            <wp:docPr id="3138883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8386"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Pr>
          <w:noProof/>
        </w:rPr>
        <w:drawing>
          <wp:inline distT="0" distB="0" distL="0" distR="0" wp14:anchorId="5DF08F9B" wp14:editId="2B695DDB">
            <wp:extent cx="5943600" cy="3860165"/>
            <wp:effectExtent l="0" t="0" r="0" b="635"/>
            <wp:docPr id="1838419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19291" name="Picture 18384192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Pr>
          <w:noProof/>
        </w:rPr>
        <w:lastRenderedPageBreak/>
        <w:drawing>
          <wp:inline distT="0" distB="0" distL="0" distR="0" wp14:anchorId="0728EAE0" wp14:editId="4A26F01D">
            <wp:extent cx="5943600" cy="3860165"/>
            <wp:effectExtent l="0" t="0" r="0" b="635"/>
            <wp:docPr id="1846649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49833" name="Picture 18466498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Pr>
          <w:noProof/>
        </w:rPr>
        <w:drawing>
          <wp:inline distT="0" distB="0" distL="0" distR="0" wp14:anchorId="4D94BAC7" wp14:editId="6C6AD869">
            <wp:extent cx="5943600" cy="3860165"/>
            <wp:effectExtent l="0" t="0" r="0" b="635"/>
            <wp:docPr id="170162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478" name="Picture 1701624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2E308696" w14:textId="5ED1370B" w:rsidR="00240E06" w:rsidRDefault="00AE6163" w:rsidP="00240E06">
      <w:pPr>
        <w:ind w:firstLine="0"/>
      </w:pPr>
      <w:r>
        <w:lastRenderedPageBreak/>
        <w:tab/>
        <w:t xml:space="preserve">These screenshots contain sample interaction with the bot and the saved model. </w:t>
      </w:r>
    </w:p>
    <w:p w14:paraId="3B851BF8" w14:textId="77777777" w:rsidR="00F0718F" w:rsidRDefault="00F0718F" w:rsidP="00240E06">
      <w:pPr>
        <w:ind w:firstLine="0"/>
      </w:pPr>
    </w:p>
    <w:p w14:paraId="0AC6B476" w14:textId="77777777" w:rsidR="00F0718F" w:rsidRDefault="00F0718F" w:rsidP="00240E06">
      <w:pPr>
        <w:ind w:firstLine="0"/>
      </w:pPr>
    </w:p>
    <w:p w14:paraId="43DA518B" w14:textId="2E5AFEEE" w:rsidR="00F0718F" w:rsidRDefault="00775904" w:rsidP="00240E06">
      <w:pPr>
        <w:ind w:firstLine="0"/>
        <w:rPr>
          <w:b/>
          <w:bCs/>
        </w:rPr>
      </w:pPr>
      <w:r w:rsidRPr="00775904">
        <w:rPr>
          <w:b/>
          <w:bCs/>
        </w:rPr>
        <w:t>Logic Diagram:</w:t>
      </w:r>
    </w:p>
    <w:p w14:paraId="58EAA937" w14:textId="77777777" w:rsidR="00F0718F" w:rsidRPr="00775904" w:rsidRDefault="00F0718F" w:rsidP="00240E06">
      <w:pPr>
        <w:ind w:firstLine="0"/>
        <w:rPr>
          <w:b/>
          <w:bCs/>
        </w:rPr>
      </w:pPr>
    </w:p>
    <w:p w14:paraId="70846FD5" w14:textId="12EBBB66" w:rsidR="00775904" w:rsidRDefault="00775904" w:rsidP="00240E06">
      <w:pPr>
        <w:ind w:firstLine="0"/>
      </w:pPr>
      <w:r>
        <w:rPr>
          <w:noProof/>
        </w:rPr>
        <w:drawing>
          <wp:inline distT="0" distB="0" distL="0" distR="0" wp14:anchorId="7880EDDA" wp14:editId="16C6336E">
            <wp:extent cx="6196965" cy="6106886"/>
            <wp:effectExtent l="0" t="0" r="635" b="1905"/>
            <wp:docPr id="127662370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23705"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19576" cy="6129168"/>
                    </a:xfrm>
                    <a:prstGeom prst="rect">
                      <a:avLst/>
                    </a:prstGeom>
                  </pic:spPr>
                </pic:pic>
              </a:graphicData>
            </a:graphic>
          </wp:inline>
        </w:drawing>
      </w:r>
    </w:p>
    <w:p w14:paraId="734F21B0" w14:textId="77777777" w:rsidR="00F0718F" w:rsidRDefault="00F0718F" w:rsidP="00F0718F">
      <w:pPr>
        <w:ind w:firstLine="0"/>
      </w:pPr>
    </w:p>
    <w:p w14:paraId="38355EFE" w14:textId="563CBCE0" w:rsidR="00035C1A" w:rsidRDefault="00035C1A" w:rsidP="00035C1A">
      <w:pPr>
        <w:ind w:firstLine="0"/>
        <w:rPr>
          <w:b/>
          <w:bCs/>
        </w:rPr>
      </w:pPr>
      <w:r>
        <w:rPr>
          <w:b/>
          <w:bCs/>
        </w:rPr>
        <w:lastRenderedPageBreak/>
        <w:t>Appendix of the knowledge base:</w:t>
      </w:r>
    </w:p>
    <w:p w14:paraId="2E2C2B27" w14:textId="16294F67" w:rsidR="001F01B4" w:rsidRPr="001F01B4" w:rsidRDefault="001F01B4" w:rsidP="00035C1A">
      <w:pPr>
        <w:ind w:firstLine="0"/>
      </w:pPr>
      <w:r>
        <w:t>Use these keywords in the query.</w:t>
      </w:r>
    </w:p>
    <w:p w14:paraId="57ABFFF6" w14:textId="6F7BB807" w:rsidR="00035C1A" w:rsidRDefault="00035C1A" w:rsidP="00035C1A">
      <w:pPr>
        <w:pStyle w:val="ListParagraph"/>
        <w:numPr>
          <w:ilvl w:val="0"/>
          <w:numId w:val="22"/>
        </w:numPr>
      </w:pPr>
      <w:r>
        <w:t>Error</w:t>
      </w:r>
    </w:p>
    <w:p w14:paraId="5478AAC2" w14:textId="270872E5" w:rsidR="00035C1A" w:rsidRDefault="00035C1A" w:rsidP="00035C1A">
      <w:pPr>
        <w:pStyle w:val="ListParagraph"/>
        <w:numPr>
          <w:ilvl w:val="0"/>
          <w:numId w:val="22"/>
        </w:numPr>
      </w:pPr>
      <w:r>
        <w:t>Abstraction</w:t>
      </w:r>
    </w:p>
    <w:p w14:paraId="67283613" w14:textId="4B04253F" w:rsidR="00035C1A" w:rsidRDefault="00035C1A" w:rsidP="00035C1A">
      <w:pPr>
        <w:pStyle w:val="ListParagraph"/>
        <w:numPr>
          <w:ilvl w:val="0"/>
          <w:numId w:val="22"/>
        </w:numPr>
      </w:pPr>
      <w:r w:rsidRPr="00035C1A">
        <w:t>Documentatio</w:t>
      </w:r>
      <w:r>
        <w:t>n</w:t>
      </w:r>
    </w:p>
    <w:p w14:paraId="505CD0ED" w14:textId="356569FF" w:rsidR="00035C1A" w:rsidRDefault="00035C1A" w:rsidP="00035C1A">
      <w:pPr>
        <w:pStyle w:val="ListParagraph"/>
        <w:numPr>
          <w:ilvl w:val="0"/>
          <w:numId w:val="22"/>
        </w:numPr>
      </w:pPr>
      <w:r w:rsidRPr="00035C1A">
        <w:t xml:space="preserve"> </w:t>
      </w:r>
      <w:r>
        <w:t>Testing</w:t>
      </w:r>
    </w:p>
    <w:p w14:paraId="32A38155" w14:textId="7EE0B2C3" w:rsidR="00035C1A" w:rsidRDefault="00035C1A" w:rsidP="00035C1A">
      <w:pPr>
        <w:pStyle w:val="ListParagraph"/>
        <w:numPr>
          <w:ilvl w:val="0"/>
          <w:numId w:val="22"/>
        </w:numPr>
      </w:pPr>
      <w:r>
        <w:t>Datastore</w:t>
      </w:r>
    </w:p>
    <w:p w14:paraId="7725CC36" w14:textId="445B8B55" w:rsidR="00035C1A" w:rsidRDefault="00035C1A" w:rsidP="00035C1A">
      <w:pPr>
        <w:pStyle w:val="ListParagraph"/>
        <w:numPr>
          <w:ilvl w:val="0"/>
          <w:numId w:val="22"/>
        </w:numPr>
      </w:pPr>
      <w:r>
        <w:t>Dynamic</w:t>
      </w:r>
    </w:p>
    <w:p w14:paraId="287C1005" w14:textId="2F510103" w:rsidR="00035C1A" w:rsidRDefault="00035C1A" w:rsidP="00035C1A">
      <w:pPr>
        <w:pStyle w:val="ListParagraph"/>
        <w:numPr>
          <w:ilvl w:val="0"/>
          <w:numId w:val="22"/>
        </w:numPr>
      </w:pPr>
      <w:proofErr w:type="spellStart"/>
      <w:r>
        <w:t>Dll</w:t>
      </w:r>
      <w:proofErr w:type="spellEnd"/>
    </w:p>
    <w:p w14:paraId="4E9C908A" w14:textId="29EC1DC5" w:rsidR="00035C1A" w:rsidRDefault="00035C1A" w:rsidP="00035C1A">
      <w:pPr>
        <w:pStyle w:val="ListParagraph"/>
        <w:numPr>
          <w:ilvl w:val="0"/>
          <w:numId w:val="22"/>
        </w:numPr>
      </w:pPr>
      <w:proofErr w:type="spellStart"/>
      <w:r>
        <w:t>Rnn</w:t>
      </w:r>
      <w:proofErr w:type="spellEnd"/>
      <w:r>
        <w:t xml:space="preserve"> (Recurrent Neural Networks)</w:t>
      </w:r>
    </w:p>
    <w:p w14:paraId="1FE2CC6D" w14:textId="7E2E9D5A" w:rsidR="00035C1A" w:rsidRDefault="00035C1A" w:rsidP="00035C1A">
      <w:pPr>
        <w:pStyle w:val="ListParagraph"/>
        <w:numPr>
          <w:ilvl w:val="0"/>
          <w:numId w:val="22"/>
        </w:numPr>
      </w:pPr>
      <w:r>
        <w:t>Hyperparameters</w:t>
      </w:r>
    </w:p>
    <w:p w14:paraId="0076A8CA" w14:textId="160F7697" w:rsidR="00035C1A" w:rsidRDefault="00035C1A" w:rsidP="00035C1A">
      <w:pPr>
        <w:pStyle w:val="ListParagraph"/>
        <w:numPr>
          <w:ilvl w:val="0"/>
          <w:numId w:val="22"/>
        </w:numPr>
      </w:pPr>
      <w:r>
        <w:t>API</w:t>
      </w:r>
    </w:p>
    <w:p w14:paraId="7A91E518" w14:textId="583808DC" w:rsidR="00035C1A" w:rsidRDefault="00035C1A" w:rsidP="00035C1A">
      <w:pPr>
        <w:pStyle w:val="ListParagraph"/>
        <w:numPr>
          <w:ilvl w:val="0"/>
          <w:numId w:val="22"/>
        </w:numPr>
      </w:pPr>
      <w:r>
        <w:t>Encryption</w:t>
      </w:r>
    </w:p>
    <w:p w14:paraId="63D7A732" w14:textId="2B92DCEA" w:rsidR="00035C1A" w:rsidRDefault="00035C1A" w:rsidP="00035C1A">
      <w:pPr>
        <w:pStyle w:val="ListParagraph"/>
        <w:numPr>
          <w:ilvl w:val="0"/>
          <w:numId w:val="22"/>
        </w:numPr>
      </w:pPr>
      <w:r>
        <w:t>Virtual Reality</w:t>
      </w:r>
    </w:p>
    <w:p w14:paraId="51BEFB77" w14:textId="7BA60B76" w:rsidR="00035C1A" w:rsidRDefault="00035C1A" w:rsidP="00035C1A">
      <w:pPr>
        <w:pStyle w:val="ListParagraph"/>
        <w:numPr>
          <w:ilvl w:val="0"/>
          <w:numId w:val="22"/>
        </w:numPr>
      </w:pPr>
      <w:r>
        <w:t>Database</w:t>
      </w:r>
    </w:p>
    <w:p w14:paraId="62E94314" w14:textId="47E162F1" w:rsidR="00035C1A" w:rsidRDefault="00035C1A" w:rsidP="00035C1A">
      <w:pPr>
        <w:pStyle w:val="ListParagraph"/>
        <w:numPr>
          <w:ilvl w:val="0"/>
          <w:numId w:val="22"/>
        </w:numPr>
      </w:pPr>
      <w:r>
        <w:t>Programming</w:t>
      </w:r>
    </w:p>
    <w:p w14:paraId="5EA13379" w14:textId="5FC6AD15" w:rsidR="00035C1A" w:rsidRDefault="00035C1A" w:rsidP="001F01B4">
      <w:pPr>
        <w:pStyle w:val="ListParagraph"/>
        <w:numPr>
          <w:ilvl w:val="0"/>
          <w:numId w:val="22"/>
        </w:numPr>
      </w:pPr>
      <w:r>
        <w:t>Natural language processing</w:t>
      </w:r>
    </w:p>
    <w:p w14:paraId="34608482" w14:textId="04B3F313" w:rsidR="00035C1A" w:rsidRDefault="00035C1A" w:rsidP="00035C1A">
      <w:pPr>
        <w:pStyle w:val="ListParagraph"/>
        <w:numPr>
          <w:ilvl w:val="0"/>
          <w:numId w:val="22"/>
        </w:numPr>
      </w:pPr>
      <w:r>
        <w:t>DevOps</w:t>
      </w:r>
    </w:p>
    <w:p w14:paraId="167C4A73" w14:textId="37A12E3F" w:rsidR="00035C1A" w:rsidRDefault="00035C1A" w:rsidP="00035C1A">
      <w:pPr>
        <w:pStyle w:val="ListParagraph"/>
        <w:numPr>
          <w:ilvl w:val="0"/>
          <w:numId w:val="22"/>
        </w:numPr>
      </w:pPr>
      <w:r>
        <w:t>Truth tables</w:t>
      </w:r>
    </w:p>
    <w:p w14:paraId="3E847F78" w14:textId="6C9D9353" w:rsidR="00035C1A" w:rsidRDefault="00035C1A" w:rsidP="00035C1A">
      <w:pPr>
        <w:pStyle w:val="ListParagraph"/>
        <w:numPr>
          <w:ilvl w:val="0"/>
          <w:numId w:val="22"/>
        </w:numPr>
      </w:pPr>
      <w:r>
        <w:t>Multi-dimensional Arrays</w:t>
      </w:r>
    </w:p>
    <w:p w14:paraId="7F2CE9F2" w14:textId="124BF161" w:rsidR="00035C1A" w:rsidRDefault="00035C1A" w:rsidP="00035C1A">
      <w:pPr>
        <w:pStyle w:val="ListParagraph"/>
        <w:numPr>
          <w:ilvl w:val="0"/>
          <w:numId w:val="22"/>
        </w:numPr>
      </w:pPr>
      <w:r>
        <w:t>Recursion</w:t>
      </w:r>
    </w:p>
    <w:p w14:paraId="3E6AED2B" w14:textId="2BE07CE5" w:rsidR="00035C1A" w:rsidRDefault="00035C1A" w:rsidP="00035C1A">
      <w:pPr>
        <w:pStyle w:val="ListParagraph"/>
        <w:numPr>
          <w:ilvl w:val="0"/>
          <w:numId w:val="22"/>
        </w:numPr>
      </w:pPr>
      <w:r>
        <w:t>Quicksort</w:t>
      </w:r>
    </w:p>
    <w:p w14:paraId="2345126C" w14:textId="34F7CC02" w:rsidR="00035C1A" w:rsidRDefault="00035C1A" w:rsidP="00035C1A">
      <w:pPr>
        <w:pStyle w:val="ListParagraph"/>
        <w:numPr>
          <w:ilvl w:val="0"/>
          <w:numId w:val="22"/>
        </w:numPr>
      </w:pPr>
      <w:r>
        <w:t>Mealy and Moore machines</w:t>
      </w:r>
    </w:p>
    <w:p w14:paraId="03C19D18" w14:textId="55BD2257" w:rsidR="00035C1A" w:rsidRDefault="00035C1A" w:rsidP="00035C1A">
      <w:pPr>
        <w:ind w:firstLine="0"/>
        <w:rPr>
          <w:b/>
          <w:bCs/>
        </w:rPr>
      </w:pPr>
      <w:r w:rsidRPr="00035C1A">
        <w:rPr>
          <w:b/>
          <w:bCs/>
        </w:rPr>
        <w:lastRenderedPageBreak/>
        <w:t>Appendix of the sample user interaction</w:t>
      </w:r>
      <w:r w:rsidR="00A71E1E">
        <w:rPr>
          <w:b/>
          <w:bCs/>
        </w:rPr>
        <w:t xml:space="preserve"> model</w:t>
      </w:r>
      <w:r w:rsidRPr="00035C1A">
        <w:rPr>
          <w:b/>
          <w:bCs/>
        </w:rPr>
        <w:t>:</w:t>
      </w:r>
    </w:p>
    <w:p w14:paraId="7D5F1B77" w14:textId="77777777" w:rsidR="00A71E1E" w:rsidRDefault="00A71E1E" w:rsidP="00A71E1E">
      <w:pPr>
        <w:pStyle w:val="ListParagraph"/>
        <w:ind w:left="0" w:firstLine="0"/>
      </w:pPr>
      <w:r>
        <w:t>"id": "Ikhlaq",</w:t>
      </w:r>
    </w:p>
    <w:p w14:paraId="44ADAE19" w14:textId="77777777" w:rsidR="00A71E1E" w:rsidRDefault="00A71E1E" w:rsidP="00A71E1E">
      <w:pPr>
        <w:pStyle w:val="ListParagraph"/>
        <w:ind w:left="0" w:firstLine="0"/>
      </w:pPr>
      <w:r>
        <w:t xml:space="preserve">    "name": "",</w:t>
      </w:r>
    </w:p>
    <w:p w14:paraId="55FCD750" w14:textId="77777777" w:rsidR="00A71E1E" w:rsidRDefault="00A71E1E" w:rsidP="00A71E1E">
      <w:pPr>
        <w:pStyle w:val="ListParagraph"/>
        <w:ind w:left="0" w:firstLine="0"/>
      </w:pPr>
      <w:r>
        <w:t xml:space="preserve">    "age": 0,</w:t>
      </w:r>
    </w:p>
    <w:p w14:paraId="6E936A56" w14:textId="77777777" w:rsidR="00A71E1E" w:rsidRDefault="00A71E1E" w:rsidP="00A71E1E">
      <w:pPr>
        <w:pStyle w:val="ListParagraph"/>
        <w:ind w:left="0" w:firstLine="0"/>
      </w:pPr>
      <w:r>
        <w:t xml:space="preserve">    "conversation": [</w:t>
      </w:r>
    </w:p>
    <w:p w14:paraId="446C533B" w14:textId="7EBB32A9" w:rsidR="00A71E1E" w:rsidRDefault="00A71E1E" w:rsidP="00A71E1E">
      <w:pPr>
        <w:pStyle w:val="ListParagraph"/>
        <w:ind w:left="0"/>
      </w:pPr>
      <w:r>
        <w:t>{</w:t>
      </w:r>
    </w:p>
    <w:p w14:paraId="0AC1C47F" w14:textId="77777777" w:rsidR="00A71E1E" w:rsidRDefault="00A71E1E" w:rsidP="00A71E1E">
      <w:pPr>
        <w:pStyle w:val="ListParagraph"/>
        <w:ind w:firstLine="0"/>
      </w:pPr>
      <w:r>
        <w:t xml:space="preserve">            "user": true,</w:t>
      </w:r>
    </w:p>
    <w:p w14:paraId="469BE93E" w14:textId="77777777" w:rsidR="00A71E1E" w:rsidRDefault="00A71E1E" w:rsidP="00A71E1E">
      <w:pPr>
        <w:pStyle w:val="ListParagraph"/>
        <w:ind w:firstLine="0"/>
      </w:pPr>
      <w:r>
        <w:t xml:space="preserve">            "message": "Hi, </w:t>
      </w:r>
      <w:proofErr w:type="gramStart"/>
      <w:r>
        <w:t>How</w:t>
      </w:r>
      <w:proofErr w:type="gramEnd"/>
      <w:r>
        <w:t xml:space="preserve"> are you?"</w:t>
      </w:r>
    </w:p>
    <w:p w14:paraId="664FD6B3" w14:textId="77777777" w:rsidR="00A71E1E" w:rsidRDefault="00A71E1E" w:rsidP="00A71E1E">
      <w:pPr>
        <w:pStyle w:val="ListParagraph"/>
        <w:ind w:firstLine="0"/>
      </w:pPr>
      <w:r>
        <w:t xml:space="preserve">        },</w:t>
      </w:r>
    </w:p>
    <w:p w14:paraId="1FEC6F70" w14:textId="77777777" w:rsidR="00A71E1E" w:rsidRDefault="00A71E1E" w:rsidP="00A71E1E">
      <w:pPr>
        <w:pStyle w:val="ListParagraph"/>
        <w:ind w:firstLine="0"/>
      </w:pPr>
      <w:r>
        <w:t xml:space="preserve">        {</w:t>
      </w:r>
    </w:p>
    <w:p w14:paraId="4C7BF06E" w14:textId="77777777" w:rsidR="00A71E1E" w:rsidRDefault="00A71E1E" w:rsidP="00A71E1E">
      <w:pPr>
        <w:pStyle w:val="ListParagraph"/>
        <w:ind w:firstLine="0"/>
      </w:pPr>
      <w:r>
        <w:t xml:space="preserve">            "user": false,</w:t>
      </w:r>
    </w:p>
    <w:p w14:paraId="49C39682" w14:textId="77777777" w:rsidR="00A71E1E" w:rsidRDefault="00A71E1E" w:rsidP="00A71E1E">
      <w:pPr>
        <w:pStyle w:val="ListParagraph"/>
        <w:ind w:firstLine="0"/>
      </w:pPr>
      <w:r>
        <w:t xml:space="preserve">            "message": "Hello! How can I help you with your computer-related questions?"</w:t>
      </w:r>
    </w:p>
    <w:p w14:paraId="6F71DE4D" w14:textId="77777777" w:rsidR="00A71E1E" w:rsidRDefault="00A71E1E" w:rsidP="00A71E1E">
      <w:pPr>
        <w:pStyle w:val="ListParagraph"/>
        <w:ind w:firstLine="0"/>
      </w:pPr>
      <w:r>
        <w:t xml:space="preserve">        },</w:t>
      </w:r>
    </w:p>
    <w:p w14:paraId="7E6A3172" w14:textId="77777777" w:rsidR="00A71E1E" w:rsidRDefault="00A71E1E" w:rsidP="00A71E1E">
      <w:pPr>
        <w:pStyle w:val="ListParagraph"/>
        <w:ind w:firstLine="0"/>
      </w:pPr>
      <w:r>
        <w:t xml:space="preserve">        {</w:t>
      </w:r>
    </w:p>
    <w:p w14:paraId="4AF7DDD2" w14:textId="77777777" w:rsidR="00A71E1E" w:rsidRDefault="00A71E1E" w:rsidP="00A71E1E">
      <w:pPr>
        <w:pStyle w:val="ListParagraph"/>
        <w:ind w:firstLine="0"/>
      </w:pPr>
      <w:r>
        <w:t xml:space="preserve">            "user": true,</w:t>
      </w:r>
    </w:p>
    <w:p w14:paraId="2205A16D" w14:textId="77777777" w:rsidR="00A71E1E" w:rsidRDefault="00A71E1E" w:rsidP="00A71E1E">
      <w:pPr>
        <w:pStyle w:val="ListParagraph"/>
        <w:ind w:firstLine="0"/>
      </w:pPr>
      <w:r>
        <w:t xml:space="preserve">            "message": "What is a firewall?"</w:t>
      </w:r>
    </w:p>
    <w:p w14:paraId="4D0E87CC" w14:textId="77777777" w:rsidR="00A71E1E" w:rsidRDefault="00A71E1E" w:rsidP="00A71E1E">
      <w:pPr>
        <w:pStyle w:val="ListParagraph"/>
        <w:ind w:firstLine="0"/>
      </w:pPr>
      <w:r>
        <w:t xml:space="preserve">        },</w:t>
      </w:r>
    </w:p>
    <w:p w14:paraId="417C759A" w14:textId="77777777" w:rsidR="00A71E1E" w:rsidRDefault="00A71E1E" w:rsidP="00A71E1E">
      <w:pPr>
        <w:pStyle w:val="ListParagraph"/>
        <w:ind w:firstLine="0"/>
      </w:pPr>
      <w:r>
        <w:t xml:space="preserve">        {</w:t>
      </w:r>
    </w:p>
    <w:p w14:paraId="5EB85C47" w14:textId="77777777" w:rsidR="00A71E1E" w:rsidRDefault="00A71E1E" w:rsidP="00A71E1E">
      <w:pPr>
        <w:pStyle w:val="ListParagraph"/>
        <w:ind w:firstLine="0"/>
      </w:pPr>
      <w:r>
        <w:t xml:space="preserve">            "user": false,</w:t>
      </w:r>
    </w:p>
    <w:p w14:paraId="61B8E6A2" w14:textId="77777777" w:rsidR="00A71E1E" w:rsidRDefault="00A71E1E" w:rsidP="00A71E1E">
      <w:pPr>
        <w:pStyle w:val="ListParagraph"/>
        <w:ind w:firstLine="0"/>
      </w:pPr>
      <w:r>
        <w:t xml:space="preserve">            "message": "A Firewall is a network security system set on the boundaries of the system/network that monitors and controls network traffic. Firewalls are mainly used to protect the system/network from viruses, worms, malware, etc. Firewalls can also be to prevent remote access and content filtering."</w:t>
      </w:r>
    </w:p>
    <w:p w14:paraId="0D74C2B3" w14:textId="77777777" w:rsidR="00A71E1E" w:rsidRDefault="00A71E1E" w:rsidP="00A71E1E">
      <w:pPr>
        <w:pStyle w:val="ListParagraph"/>
        <w:ind w:firstLine="0"/>
      </w:pPr>
      <w:r>
        <w:lastRenderedPageBreak/>
        <w:t xml:space="preserve">        },</w:t>
      </w:r>
    </w:p>
    <w:p w14:paraId="535E0B71" w14:textId="77777777" w:rsidR="00A71E1E" w:rsidRDefault="00A71E1E" w:rsidP="00A71E1E">
      <w:pPr>
        <w:pStyle w:val="ListParagraph"/>
        <w:ind w:firstLine="0"/>
      </w:pPr>
      <w:r>
        <w:t xml:space="preserve">        {</w:t>
      </w:r>
    </w:p>
    <w:p w14:paraId="59E9D3A7" w14:textId="77777777" w:rsidR="00A71E1E" w:rsidRDefault="00A71E1E" w:rsidP="00A71E1E">
      <w:pPr>
        <w:pStyle w:val="ListParagraph"/>
        <w:ind w:firstLine="0"/>
      </w:pPr>
      <w:r>
        <w:t xml:space="preserve">            "user": true,</w:t>
      </w:r>
    </w:p>
    <w:p w14:paraId="7A699331" w14:textId="77777777" w:rsidR="00A71E1E" w:rsidRDefault="00A71E1E" w:rsidP="00A71E1E">
      <w:pPr>
        <w:pStyle w:val="ListParagraph"/>
        <w:ind w:firstLine="0"/>
      </w:pPr>
      <w:r>
        <w:t xml:space="preserve">            "message": "What do you know about VPN?"</w:t>
      </w:r>
    </w:p>
    <w:p w14:paraId="3F40C3B9" w14:textId="77777777" w:rsidR="00A71E1E" w:rsidRDefault="00A71E1E" w:rsidP="00A71E1E">
      <w:pPr>
        <w:pStyle w:val="ListParagraph"/>
        <w:ind w:firstLine="0"/>
      </w:pPr>
      <w:r>
        <w:t xml:space="preserve">        },</w:t>
      </w:r>
    </w:p>
    <w:p w14:paraId="32A1730A" w14:textId="77777777" w:rsidR="00A71E1E" w:rsidRDefault="00A71E1E" w:rsidP="00A71E1E">
      <w:pPr>
        <w:pStyle w:val="ListParagraph"/>
        <w:ind w:firstLine="0"/>
      </w:pPr>
      <w:r>
        <w:t xml:space="preserve">        {</w:t>
      </w:r>
    </w:p>
    <w:p w14:paraId="76C71082" w14:textId="77777777" w:rsidR="00A71E1E" w:rsidRDefault="00A71E1E" w:rsidP="00A71E1E">
      <w:pPr>
        <w:pStyle w:val="ListParagraph"/>
        <w:ind w:firstLine="0"/>
      </w:pPr>
      <w:r>
        <w:t xml:space="preserve">            "user": false,</w:t>
      </w:r>
    </w:p>
    <w:p w14:paraId="4DD14F2D" w14:textId="77777777" w:rsidR="00A71E1E" w:rsidRDefault="00A71E1E" w:rsidP="00A71E1E">
      <w:pPr>
        <w:pStyle w:val="ListParagraph"/>
        <w:ind w:firstLine="0"/>
      </w:pPr>
      <w:r>
        <w:t xml:space="preserve">            "message": "VPN stands for Virtual Private Network. It is used to create a safe and encrypted connection. When you use a VPN, the data from the client is sent to a point in the VPN where it is encrypted and then sent through the internet to another point. At this point, the data is decrypted and sent to the server. When the server sends a response, the response is sent to a point in the VPN where it is </w:t>
      </w:r>
      <w:proofErr w:type="gramStart"/>
      <w:r>
        <w:t>encrypted</w:t>
      </w:r>
      <w:proofErr w:type="gramEnd"/>
      <w:r>
        <w:t xml:space="preserve"> and this encrypted data is sent to another point in the VPN where it is decrypted. And finally, the decrypted data is sent to the client. The whole point of using a VPN is to ensure encrypted data transfer."</w:t>
      </w:r>
    </w:p>
    <w:p w14:paraId="71D7463D" w14:textId="77777777" w:rsidR="00A71E1E" w:rsidRDefault="00A71E1E" w:rsidP="00A71E1E">
      <w:pPr>
        <w:pStyle w:val="ListParagraph"/>
        <w:ind w:firstLine="0"/>
      </w:pPr>
      <w:r>
        <w:t xml:space="preserve">        },</w:t>
      </w:r>
    </w:p>
    <w:p w14:paraId="6AAE8AA4" w14:textId="77777777" w:rsidR="00A71E1E" w:rsidRDefault="00A71E1E" w:rsidP="00A71E1E">
      <w:pPr>
        <w:pStyle w:val="ListParagraph"/>
        <w:ind w:firstLine="0"/>
      </w:pPr>
      <w:r>
        <w:t xml:space="preserve">        {</w:t>
      </w:r>
    </w:p>
    <w:p w14:paraId="4509B8C7" w14:textId="77777777" w:rsidR="00A71E1E" w:rsidRDefault="00A71E1E" w:rsidP="00A71E1E">
      <w:pPr>
        <w:pStyle w:val="ListParagraph"/>
        <w:ind w:firstLine="0"/>
      </w:pPr>
      <w:r>
        <w:t xml:space="preserve">            "user": true,</w:t>
      </w:r>
    </w:p>
    <w:p w14:paraId="21028628" w14:textId="77777777" w:rsidR="00A71E1E" w:rsidRDefault="00A71E1E" w:rsidP="00A71E1E">
      <w:pPr>
        <w:pStyle w:val="ListParagraph"/>
        <w:ind w:firstLine="0"/>
      </w:pPr>
      <w:r>
        <w:t xml:space="preserve">            "message": "I need help with the memory management </w:t>
      </w:r>
      <w:proofErr w:type="gramStart"/>
      <w:r>
        <w:t>concept</w:t>
      </w:r>
      <w:proofErr w:type="gramEnd"/>
      <w:r>
        <w:t>"</w:t>
      </w:r>
    </w:p>
    <w:p w14:paraId="78E17A87" w14:textId="77777777" w:rsidR="00A71E1E" w:rsidRDefault="00A71E1E" w:rsidP="00A71E1E">
      <w:pPr>
        <w:pStyle w:val="ListParagraph"/>
        <w:ind w:firstLine="0"/>
      </w:pPr>
      <w:r>
        <w:t xml:space="preserve">        },</w:t>
      </w:r>
    </w:p>
    <w:p w14:paraId="7D26909D" w14:textId="77777777" w:rsidR="00A71E1E" w:rsidRDefault="00A71E1E" w:rsidP="00A71E1E">
      <w:pPr>
        <w:pStyle w:val="ListParagraph"/>
        <w:ind w:firstLine="0"/>
      </w:pPr>
      <w:r>
        <w:t xml:space="preserve">        {</w:t>
      </w:r>
    </w:p>
    <w:p w14:paraId="4B86D5BD" w14:textId="77777777" w:rsidR="00A71E1E" w:rsidRDefault="00A71E1E" w:rsidP="00A71E1E">
      <w:pPr>
        <w:pStyle w:val="ListParagraph"/>
        <w:ind w:firstLine="0"/>
      </w:pPr>
      <w:r>
        <w:t xml:space="preserve">            "user": false,</w:t>
      </w:r>
    </w:p>
    <w:p w14:paraId="0EC2937F" w14:textId="77777777" w:rsidR="00A71E1E" w:rsidRDefault="00A71E1E" w:rsidP="00A71E1E">
      <w:pPr>
        <w:pStyle w:val="ListParagraph"/>
        <w:ind w:firstLine="0"/>
      </w:pPr>
      <w:r>
        <w:lastRenderedPageBreak/>
        <w:t xml:space="preserve">            "message": "Memory Management is the process of allocating and managing the primary memory (RAM) in a computer system. It involves techniques such as memory allocation, deallocation, and swapping to efficiently utilize the available memory for executing processes or threads, managing memory fragmentation, and providing memory protection to prevent unauthorized access."</w:t>
      </w:r>
    </w:p>
    <w:p w14:paraId="59A12ED3" w14:textId="77777777" w:rsidR="00A71E1E" w:rsidRDefault="00A71E1E" w:rsidP="00A71E1E">
      <w:pPr>
        <w:pStyle w:val="ListParagraph"/>
        <w:ind w:firstLine="0"/>
      </w:pPr>
      <w:r>
        <w:t xml:space="preserve">        },</w:t>
      </w:r>
    </w:p>
    <w:p w14:paraId="178E3DA1" w14:textId="77777777" w:rsidR="00A71E1E" w:rsidRDefault="00A71E1E" w:rsidP="00A71E1E">
      <w:pPr>
        <w:pStyle w:val="ListParagraph"/>
        <w:ind w:firstLine="0"/>
      </w:pPr>
      <w:r>
        <w:t xml:space="preserve">        {</w:t>
      </w:r>
    </w:p>
    <w:p w14:paraId="46DF0F52" w14:textId="77777777" w:rsidR="00A71E1E" w:rsidRDefault="00A71E1E" w:rsidP="00A71E1E">
      <w:pPr>
        <w:pStyle w:val="ListParagraph"/>
        <w:ind w:firstLine="0"/>
      </w:pPr>
      <w:r>
        <w:t xml:space="preserve">            "user": true,</w:t>
      </w:r>
    </w:p>
    <w:p w14:paraId="765BA1B7" w14:textId="77777777" w:rsidR="00A71E1E" w:rsidRDefault="00A71E1E" w:rsidP="00A71E1E">
      <w:pPr>
        <w:pStyle w:val="ListParagraph"/>
        <w:ind w:firstLine="0"/>
      </w:pPr>
      <w:r>
        <w:t xml:space="preserve">            "message": "Tell me about file management on the computer </w:t>
      </w:r>
      <w:proofErr w:type="gramStart"/>
      <w:r>
        <w:t>systems</w:t>
      </w:r>
      <w:proofErr w:type="gramEnd"/>
      <w:r>
        <w:t>"</w:t>
      </w:r>
    </w:p>
    <w:p w14:paraId="3457DD05" w14:textId="77777777" w:rsidR="00A71E1E" w:rsidRDefault="00A71E1E" w:rsidP="00A71E1E">
      <w:pPr>
        <w:pStyle w:val="ListParagraph"/>
        <w:ind w:firstLine="0"/>
      </w:pPr>
      <w:r>
        <w:t xml:space="preserve">        },</w:t>
      </w:r>
    </w:p>
    <w:p w14:paraId="29C6E641" w14:textId="77777777" w:rsidR="00A71E1E" w:rsidRDefault="00A71E1E" w:rsidP="00A71E1E">
      <w:pPr>
        <w:pStyle w:val="ListParagraph"/>
        <w:ind w:firstLine="0"/>
      </w:pPr>
      <w:r>
        <w:t xml:space="preserve">        {</w:t>
      </w:r>
    </w:p>
    <w:p w14:paraId="4E7C127F" w14:textId="77777777" w:rsidR="00A71E1E" w:rsidRDefault="00A71E1E" w:rsidP="00A71E1E">
      <w:pPr>
        <w:pStyle w:val="ListParagraph"/>
        <w:ind w:firstLine="0"/>
      </w:pPr>
      <w:r>
        <w:t xml:space="preserve">            "user": false,</w:t>
      </w:r>
    </w:p>
    <w:p w14:paraId="08DE6589" w14:textId="77777777" w:rsidR="00A71E1E" w:rsidRDefault="00A71E1E" w:rsidP="00A71E1E">
      <w:pPr>
        <w:pStyle w:val="ListParagraph"/>
        <w:ind w:firstLine="0"/>
      </w:pPr>
      <w:r>
        <w:t xml:space="preserve">            "message": "File Management is the process of organizing, storing, and managing files in a computer system. It involves tasks such as file creation, deletion, renaming, copying, moving, and organizing files into directories or folders. File management also includes file access permissions, file sharing, and file system integrity and consistency checking to ensure reliable and secure storage and retrieval of data."</w:t>
      </w:r>
    </w:p>
    <w:p w14:paraId="56E9F29D" w14:textId="77777777" w:rsidR="00A71E1E" w:rsidRDefault="00A71E1E" w:rsidP="00A71E1E">
      <w:pPr>
        <w:pStyle w:val="ListParagraph"/>
        <w:ind w:firstLine="0"/>
      </w:pPr>
      <w:r>
        <w:t xml:space="preserve">        },</w:t>
      </w:r>
    </w:p>
    <w:p w14:paraId="680D5390" w14:textId="77777777" w:rsidR="00A71E1E" w:rsidRDefault="00A71E1E" w:rsidP="00A71E1E">
      <w:pPr>
        <w:pStyle w:val="ListParagraph"/>
        <w:ind w:firstLine="0"/>
      </w:pPr>
      <w:r>
        <w:t xml:space="preserve">        {</w:t>
      </w:r>
    </w:p>
    <w:p w14:paraId="624BB60B" w14:textId="77777777" w:rsidR="00A71E1E" w:rsidRDefault="00A71E1E" w:rsidP="00A71E1E">
      <w:pPr>
        <w:pStyle w:val="ListParagraph"/>
        <w:ind w:firstLine="0"/>
      </w:pPr>
      <w:r>
        <w:t xml:space="preserve">            "user": true,</w:t>
      </w:r>
    </w:p>
    <w:p w14:paraId="0D93B212" w14:textId="77777777" w:rsidR="00A71E1E" w:rsidRDefault="00A71E1E" w:rsidP="00A71E1E">
      <w:pPr>
        <w:pStyle w:val="ListParagraph"/>
        <w:ind w:firstLine="0"/>
      </w:pPr>
      <w:r>
        <w:t xml:space="preserve">            "message": "What is disk scheduling in operating systems?"</w:t>
      </w:r>
    </w:p>
    <w:p w14:paraId="7623097E" w14:textId="77777777" w:rsidR="00A71E1E" w:rsidRDefault="00A71E1E" w:rsidP="00A71E1E">
      <w:pPr>
        <w:pStyle w:val="ListParagraph"/>
        <w:ind w:firstLine="0"/>
      </w:pPr>
      <w:r>
        <w:t xml:space="preserve">        },</w:t>
      </w:r>
    </w:p>
    <w:p w14:paraId="39302661" w14:textId="77777777" w:rsidR="00A71E1E" w:rsidRDefault="00A71E1E" w:rsidP="00A71E1E">
      <w:pPr>
        <w:pStyle w:val="ListParagraph"/>
        <w:ind w:firstLine="0"/>
      </w:pPr>
      <w:r>
        <w:t xml:space="preserve">        {</w:t>
      </w:r>
    </w:p>
    <w:p w14:paraId="073D179B" w14:textId="77777777" w:rsidR="00A71E1E" w:rsidRDefault="00A71E1E" w:rsidP="00A71E1E">
      <w:pPr>
        <w:pStyle w:val="ListParagraph"/>
        <w:ind w:firstLine="0"/>
      </w:pPr>
      <w:r>
        <w:lastRenderedPageBreak/>
        <w:t xml:space="preserve">            "user": false,</w:t>
      </w:r>
    </w:p>
    <w:p w14:paraId="4DBF49E8" w14:textId="77777777" w:rsidR="00A71E1E" w:rsidRDefault="00A71E1E" w:rsidP="00A71E1E">
      <w:pPr>
        <w:pStyle w:val="ListParagraph"/>
        <w:ind w:firstLine="0"/>
      </w:pPr>
      <w:r>
        <w:t xml:space="preserve">            "message": "Disk Scheduling is the process of determining the order in which disk I/O requests are serviced by a disk drive to optimize the disk access time and throughput. Disk scheduling algorithms determine the most efficient way to access data on a disk by reducing the seek time, rotational latency, and head movement. Common disk scheduling algorithms include First-Come, First-Served (FCFS), Shortest Seek Time First (SSTF), SCAN, C-SCAN, and LOOK, each with its own advantages, disadvantages, and suitability for different types of disk workloads."</w:t>
      </w:r>
    </w:p>
    <w:p w14:paraId="3E8336C0" w14:textId="77777777" w:rsidR="00A71E1E" w:rsidRDefault="00A71E1E" w:rsidP="00A71E1E">
      <w:pPr>
        <w:pStyle w:val="ListParagraph"/>
        <w:ind w:firstLine="0"/>
      </w:pPr>
      <w:r>
        <w:t xml:space="preserve">        },</w:t>
      </w:r>
    </w:p>
    <w:p w14:paraId="4AD84C0D" w14:textId="77777777" w:rsidR="00A71E1E" w:rsidRDefault="00A71E1E" w:rsidP="00A71E1E">
      <w:pPr>
        <w:pStyle w:val="ListParagraph"/>
        <w:ind w:firstLine="0"/>
      </w:pPr>
      <w:r>
        <w:t xml:space="preserve">        {</w:t>
      </w:r>
    </w:p>
    <w:p w14:paraId="66EA6291" w14:textId="77777777" w:rsidR="00A71E1E" w:rsidRDefault="00A71E1E" w:rsidP="00A71E1E">
      <w:pPr>
        <w:pStyle w:val="ListParagraph"/>
        <w:ind w:firstLine="0"/>
      </w:pPr>
      <w:r>
        <w:t xml:space="preserve">            "user": true,</w:t>
      </w:r>
    </w:p>
    <w:p w14:paraId="48D43855" w14:textId="77777777" w:rsidR="00A71E1E" w:rsidRDefault="00A71E1E" w:rsidP="00A71E1E">
      <w:pPr>
        <w:pStyle w:val="ListParagraph"/>
        <w:ind w:firstLine="0"/>
      </w:pPr>
      <w:r>
        <w:t xml:space="preserve">            "message": "I am not getting good results from you!!!"</w:t>
      </w:r>
    </w:p>
    <w:p w14:paraId="1081DEB0" w14:textId="77777777" w:rsidR="00A71E1E" w:rsidRDefault="00A71E1E" w:rsidP="00A71E1E">
      <w:pPr>
        <w:pStyle w:val="ListParagraph"/>
        <w:ind w:firstLine="0"/>
      </w:pPr>
      <w:r>
        <w:t xml:space="preserve">        },</w:t>
      </w:r>
    </w:p>
    <w:p w14:paraId="6148B631" w14:textId="77777777" w:rsidR="00A71E1E" w:rsidRDefault="00A71E1E" w:rsidP="00A71E1E">
      <w:pPr>
        <w:pStyle w:val="ListParagraph"/>
        <w:ind w:firstLine="0"/>
      </w:pPr>
      <w:r>
        <w:t xml:space="preserve">        {</w:t>
      </w:r>
    </w:p>
    <w:p w14:paraId="3D824EBE" w14:textId="77777777" w:rsidR="00A71E1E" w:rsidRDefault="00A71E1E" w:rsidP="00A71E1E">
      <w:pPr>
        <w:pStyle w:val="ListParagraph"/>
        <w:ind w:firstLine="0"/>
      </w:pPr>
      <w:r>
        <w:t xml:space="preserve">            "user": false,</w:t>
      </w:r>
    </w:p>
    <w:p w14:paraId="4B1399CD" w14:textId="77777777" w:rsidR="00A71E1E" w:rsidRDefault="00A71E1E" w:rsidP="00A71E1E">
      <w:pPr>
        <w:pStyle w:val="ListParagraph"/>
        <w:ind w:firstLine="0"/>
      </w:pPr>
      <w:r>
        <w:t xml:space="preserve">            "message": "Hi there, how can I help?"</w:t>
      </w:r>
    </w:p>
    <w:p w14:paraId="6A726DA1" w14:textId="4A0031F4" w:rsidR="00035C1A" w:rsidRDefault="00A71E1E" w:rsidP="00A71E1E">
      <w:pPr>
        <w:pStyle w:val="ListParagraph"/>
        <w:ind w:firstLine="0"/>
      </w:pPr>
      <w:r>
        <w:t xml:space="preserve">        },</w:t>
      </w:r>
    </w:p>
    <w:p w14:paraId="7D601D24" w14:textId="6B4AE390" w:rsidR="00A71E1E" w:rsidRDefault="00A71E1E" w:rsidP="00A71E1E">
      <w:pPr>
        <w:pStyle w:val="ListParagraph"/>
        <w:ind w:firstLine="0"/>
      </w:pPr>
      <w:r>
        <w:t>]</w:t>
      </w:r>
    </w:p>
    <w:p w14:paraId="497B7473" w14:textId="77777777" w:rsidR="00894FCF" w:rsidRDefault="00894FCF" w:rsidP="00894FCF">
      <w:pPr>
        <w:ind w:firstLine="0"/>
      </w:pPr>
    </w:p>
    <w:p w14:paraId="25B8AE2A" w14:textId="77777777" w:rsidR="00894FCF" w:rsidRDefault="00894FCF" w:rsidP="00894FCF">
      <w:pPr>
        <w:ind w:firstLine="0"/>
      </w:pPr>
    </w:p>
    <w:p w14:paraId="0CD7CF59" w14:textId="77777777" w:rsidR="00894FCF" w:rsidRDefault="00894FCF" w:rsidP="00894FCF">
      <w:pPr>
        <w:ind w:firstLine="0"/>
      </w:pPr>
    </w:p>
    <w:p w14:paraId="2E384079" w14:textId="77777777" w:rsidR="00894FCF" w:rsidRDefault="00894FCF" w:rsidP="00894FCF">
      <w:pPr>
        <w:ind w:firstLine="0"/>
      </w:pPr>
    </w:p>
    <w:p w14:paraId="3CC308AA" w14:textId="77777777" w:rsidR="00894FCF" w:rsidRDefault="00894FCF" w:rsidP="00894FCF">
      <w:pPr>
        <w:ind w:firstLine="0"/>
      </w:pPr>
    </w:p>
    <w:p w14:paraId="4F6E90A7" w14:textId="5A9AA351" w:rsidR="00894FCF" w:rsidRDefault="00894FCF" w:rsidP="00894FCF">
      <w:pPr>
        <w:ind w:firstLine="0"/>
        <w:rPr>
          <w:b/>
          <w:bCs/>
        </w:rPr>
      </w:pPr>
      <w:r w:rsidRPr="00894FCF">
        <w:rPr>
          <w:b/>
          <w:bCs/>
        </w:rPr>
        <w:lastRenderedPageBreak/>
        <w:t>Analysis:</w:t>
      </w:r>
    </w:p>
    <w:p w14:paraId="13A50470" w14:textId="283AE6CD" w:rsidR="00894FCF" w:rsidRDefault="00894FCF" w:rsidP="00894FCF">
      <w:pPr>
        <w:ind w:firstLine="0"/>
      </w:pPr>
      <w:r>
        <w:rPr>
          <w:b/>
          <w:bCs/>
        </w:rPr>
        <w:tab/>
      </w:r>
      <w:r>
        <w:t>This chatbot is the simple and basic approach to utilize some of the natural language processing techniques. It gives an accurate response is a query contains at least a keyword or something similar. This model, however, is trained on a very specific and small data. Therefore, it can only respond with something from the training model if it finds a similar textual query. On the flip side, real world chatbot are extremely complex and utilize a tremendous resources like computing power, teams of expert engineers, and huge number of libraries.</w:t>
      </w:r>
    </w:p>
    <w:p w14:paraId="1C07815C" w14:textId="454AC7BC" w:rsidR="00894FCF" w:rsidRPr="00894FCF" w:rsidRDefault="00894FCF" w:rsidP="00894FCF">
      <w:pPr>
        <w:ind w:firstLine="0"/>
      </w:pPr>
      <w:r>
        <w:tab/>
        <w:t xml:space="preserve">For this chatbot program, the downside is that it solely defendant on the raw data for its responses. If more time was available, the chatbot could be made with other techniques to train the model on dynamic data with an active internet connection. Also, several other techniques could be </w:t>
      </w:r>
      <w:r w:rsidR="00E66AC4">
        <w:t xml:space="preserve">helpful in the response generation like neural networks, probabilistic models, and deep learning techniques etc. Overall, creating this chatbot from the scratch was an excellent opportunity to learn and hone my NLP skills. </w:t>
      </w:r>
    </w:p>
    <w:sectPr w:rsidR="00894FCF" w:rsidRPr="00894FCF">
      <w:headerReference w:type="default" r:id="rId16"/>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18118" w14:textId="77777777" w:rsidR="0003752F" w:rsidRDefault="0003752F">
      <w:pPr>
        <w:spacing w:line="240" w:lineRule="auto"/>
      </w:pPr>
      <w:r>
        <w:separator/>
      </w:r>
    </w:p>
  </w:endnote>
  <w:endnote w:type="continuationSeparator" w:id="0">
    <w:p w14:paraId="16A5C818" w14:textId="77777777" w:rsidR="0003752F" w:rsidRDefault="000375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5002EFF" w:usb1="C000E47F" w:usb2="0000002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A1EEC" w14:textId="77777777" w:rsidR="0003752F" w:rsidRDefault="0003752F">
      <w:pPr>
        <w:spacing w:line="240" w:lineRule="auto"/>
      </w:pPr>
      <w:r>
        <w:separator/>
      </w:r>
    </w:p>
  </w:footnote>
  <w:footnote w:type="continuationSeparator" w:id="0">
    <w:p w14:paraId="27DBFA64" w14:textId="77777777" w:rsidR="0003752F" w:rsidRDefault="000375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13DE2" w14:textId="77777777" w:rsidR="00080C97" w:rsidRDefault="00000000">
    <w:pPr>
      <w:pStyle w:val="Header"/>
    </w:pPr>
    <w:sdt>
      <w:sdtPr>
        <w:alias w:val="Last Name:"/>
        <w:tag w:val="Last Name:"/>
        <w:id w:val="1658178901"/>
        <w:placeholder>
          <w:docPart w:val="C62D5929C8F78B45B3BED63A32BBE34D"/>
        </w:placeholder>
        <w:showingPlcHdr/>
        <w:dataBinding w:prefixMappings="xmlns:ns0='http://schemas.microsoft.com/office/2006/coverPageProps' " w:xpath="/ns0:CoverPageProperties[1]/ns0:Abstract[1]" w:storeItemID="{55AF091B-3C7A-41E3-B477-F2FDAA23CFDA}"/>
        <w15:appearance w15:val="hidden"/>
        <w:text/>
      </w:sdtPr>
      <w:sdtContent>
        <w:r w:rsidR="00AB1E45">
          <w:t>[Last Name]</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4</w:t>
    </w:r>
    <w:r w:rsidR="00EC2FE4">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3B4BA" w14:textId="77777777" w:rsidR="00080C97" w:rsidRDefault="00000000">
    <w:pPr>
      <w:pStyle w:val="Header"/>
    </w:pPr>
    <w:sdt>
      <w:sdtPr>
        <w:alias w:val="Last Name:"/>
        <w:tag w:val="Last Name:"/>
        <w:id w:val="-348181431"/>
        <w:placeholder>
          <w:docPart w:val="9C5CA90E26E1F842B6525708A59C8218"/>
        </w:placeholder>
        <w:showingPlcHdr/>
        <w:dataBinding w:prefixMappings="xmlns:ns0='http://schemas.microsoft.com/office/2006/coverPageProps' " w:xpath="/ns0:CoverPageProperties[1]/ns0:Abstract[1]" w:storeItemID="{55AF091B-3C7A-41E3-B477-F2FDAA23CFDA}"/>
        <w15:appearance w15:val="hidden"/>
        <w:text/>
      </w:sdtPr>
      <w:sdtContent>
        <w:r w:rsidR="00AB1E45">
          <w:t>[Last Name]</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1</w:t>
    </w:r>
    <w:r w:rsidR="00EC2FE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2D4863"/>
    <w:multiLevelType w:val="hybridMultilevel"/>
    <w:tmpl w:val="8D0449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A86ED4"/>
    <w:multiLevelType w:val="hybridMultilevel"/>
    <w:tmpl w:val="144031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C436370"/>
    <w:multiLevelType w:val="hybridMultilevel"/>
    <w:tmpl w:val="2BB05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9E77EE"/>
    <w:multiLevelType w:val="hybridMultilevel"/>
    <w:tmpl w:val="86ACF3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2162273"/>
    <w:multiLevelType w:val="hybridMultilevel"/>
    <w:tmpl w:val="806E59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C210657"/>
    <w:multiLevelType w:val="hybridMultilevel"/>
    <w:tmpl w:val="E556B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B1B5787"/>
    <w:multiLevelType w:val="multilevel"/>
    <w:tmpl w:val="4572ABF8"/>
    <w:numStyleLink w:val="MLAOutline"/>
  </w:abstractNum>
  <w:abstractNum w:abstractNumId="22"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4B76D80"/>
    <w:multiLevelType w:val="hybridMultilevel"/>
    <w:tmpl w:val="4E6CE4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161309361">
    <w:abstractNumId w:val="9"/>
  </w:num>
  <w:num w:numId="2" w16cid:durableId="1755857915">
    <w:abstractNumId w:val="7"/>
  </w:num>
  <w:num w:numId="3" w16cid:durableId="1582829297">
    <w:abstractNumId w:val="6"/>
  </w:num>
  <w:num w:numId="4" w16cid:durableId="252670903">
    <w:abstractNumId w:val="5"/>
  </w:num>
  <w:num w:numId="5" w16cid:durableId="2094163718">
    <w:abstractNumId w:val="4"/>
  </w:num>
  <w:num w:numId="6" w16cid:durableId="241766200">
    <w:abstractNumId w:val="8"/>
  </w:num>
  <w:num w:numId="7" w16cid:durableId="1441485259">
    <w:abstractNumId w:val="3"/>
  </w:num>
  <w:num w:numId="8" w16cid:durableId="1521772556">
    <w:abstractNumId w:val="2"/>
  </w:num>
  <w:num w:numId="9" w16cid:durableId="955908890">
    <w:abstractNumId w:val="1"/>
  </w:num>
  <w:num w:numId="10" w16cid:durableId="6370149">
    <w:abstractNumId w:val="0"/>
  </w:num>
  <w:num w:numId="11" w16cid:durableId="1352563703">
    <w:abstractNumId w:val="15"/>
  </w:num>
  <w:num w:numId="12" w16cid:durableId="894462790">
    <w:abstractNumId w:val="20"/>
  </w:num>
  <w:num w:numId="13" w16cid:durableId="302733887">
    <w:abstractNumId w:val="21"/>
  </w:num>
  <w:num w:numId="14" w16cid:durableId="1699545113">
    <w:abstractNumId w:val="19"/>
  </w:num>
  <w:num w:numId="15" w16cid:durableId="1621718395">
    <w:abstractNumId w:val="12"/>
  </w:num>
  <w:num w:numId="16" w16cid:durableId="835613188">
    <w:abstractNumId w:val="16"/>
  </w:num>
  <w:num w:numId="17" w16cid:durableId="414480643">
    <w:abstractNumId w:val="22"/>
  </w:num>
  <w:num w:numId="18" w16cid:durableId="1990556293">
    <w:abstractNumId w:val="10"/>
  </w:num>
  <w:num w:numId="19" w16cid:durableId="1675844072">
    <w:abstractNumId w:val="23"/>
  </w:num>
  <w:num w:numId="20" w16cid:durableId="1376151229">
    <w:abstractNumId w:val="14"/>
  </w:num>
  <w:num w:numId="21" w16cid:durableId="2137988335">
    <w:abstractNumId w:val="17"/>
  </w:num>
  <w:num w:numId="22" w16cid:durableId="650405278">
    <w:abstractNumId w:val="18"/>
  </w:num>
  <w:num w:numId="23" w16cid:durableId="1808236282">
    <w:abstractNumId w:val="11"/>
  </w:num>
  <w:num w:numId="24" w16cid:durableId="11378401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6DF"/>
    <w:rsid w:val="00035C1A"/>
    <w:rsid w:val="0003752F"/>
    <w:rsid w:val="0004660C"/>
    <w:rsid w:val="00080C97"/>
    <w:rsid w:val="000A3C55"/>
    <w:rsid w:val="000C6861"/>
    <w:rsid w:val="000F4D6A"/>
    <w:rsid w:val="00117365"/>
    <w:rsid w:val="001436B8"/>
    <w:rsid w:val="00174F2C"/>
    <w:rsid w:val="001F01B4"/>
    <w:rsid w:val="00240E06"/>
    <w:rsid w:val="00274FD8"/>
    <w:rsid w:val="002942CF"/>
    <w:rsid w:val="002D5A9C"/>
    <w:rsid w:val="002E1D8B"/>
    <w:rsid w:val="002E2B52"/>
    <w:rsid w:val="0030459C"/>
    <w:rsid w:val="0034643D"/>
    <w:rsid w:val="003726D1"/>
    <w:rsid w:val="00381F0A"/>
    <w:rsid w:val="003E748F"/>
    <w:rsid w:val="003F4922"/>
    <w:rsid w:val="004A6D98"/>
    <w:rsid w:val="00542B45"/>
    <w:rsid w:val="00567AE7"/>
    <w:rsid w:val="006A64A8"/>
    <w:rsid w:val="006F4BDE"/>
    <w:rsid w:val="00715367"/>
    <w:rsid w:val="00775904"/>
    <w:rsid w:val="007D4B2F"/>
    <w:rsid w:val="00801BDA"/>
    <w:rsid w:val="00835569"/>
    <w:rsid w:val="008631C6"/>
    <w:rsid w:val="00894FCF"/>
    <w:rsid w:val="008976ED"/>
    <w:rsid w:val="008C20FB"/>
    <w:rsid w:val="00965112"/>
    <w:rsid w:val="00986F47"/>
    <w:rsid w:val="00A44D0A"/>
    <w:rsid w:val="00A54274"/>
    <w:rsid w:val="00A71E1E"/>
    <w:rsid w:val="00A979C0"/>
    <w:rsid w:val="00AB1E45"/>
    <w:rsid w:val="00AC1843"/>
    <w:rsid w:val="00AC26AE"/>
    <w:rsid w:val="00AE6163"/>
    <w:rsid w:val="00AF6DEF"/>
    <w:rsid w:val="00B343CF"/>
    <w:rsid w:val="00B62689"/>
    <w:rsid w:val="00B82F8F"/>
    <w:rsid w:val="00BA298D"/>
    <w:rsid w:val="00BC172B"/>
    <w:rsid w:val="00BD2A06"/>
    <w:rsid w:val="00BD3A4E"/>
    <w:rsid w:val="00BE6C98"/>
    <w:rsid w:val="00C01D27"/>
    <w:rsid w:val="00C117F8"/>
    <w:rsid w:val="00C26420"/>
    <w:rsid w:val="00C60F9C"/>
    <w:rsid w:val="00CD28B0"/>
    <w:rsid w:val="00D215F2"/>
    <w:rsid w:val="00DB2F5F"/>
    <w:rsid w:val="00E41E8B"/>
    <w:rsid w:val="00E66AC4"/>
    <w:rsid w:val="00EC2FE4"/>
    <w:rsid w:val="00F0718F"/>
    <w:rsid w:val="00F5659F"/>
    <w:rsid w:val="00FD2B92"/>
    <w:rsid w:val="00FF16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C865F"/>
  <w15:chartTrackingRefBased/>
  <w15:docId w15:val="{314BCC55-0313-174D-BC53-680AC2BE4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paragraph" w:styleId="ListParagraph">
    <w:name w:val="List Paragraph"/>
    <w:basedOn w:val="Normal"/>
    <w:uiPriority w:val="34"/>
    <w:unhideWhenUsed/>
    <w:qFormat/>
    <w:rsid w:val="000466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237">
      <w:bodyDiv w:val="1"/>
      <w:marLeft w:val="0"/>
      <w:marRight w:val="0"/>
      <w:marTop w:val="0"/>
      <w:marBottom w:val="0"/>
      <w:divBdr>
        <w:top w:val="none" w:sz="0" w:space="0" w:color="auto"/>
        <w:left w:val="none" w:sz="0" w:space="0" w:color="auto"/>
        <w:bottom w:val="none" w:sz="0" w:space="0" w:color="auto"/>
        <w:right w:val="none" w:sz="0" w:space="0" w:color="auto"/>
      </w:divBdr>
    </w:div>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26383776">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51211177">
      <w:bodyDiv w:val="1"/>
      <w:marLeft w:val="0"/>
      <w:marRight w:val="0"/>
      <w:marTop w:val="0"/>
      <w:marBottom w:val="0"/>
      <w:divBdr>
        <w:top w:val="none" w:sz="0" w:space="0" w:color="auto"/>
        <w:left w:val="none" w:sz="0" w:space="0" w:color="auto"/>
        <w:bottom w:val="none" w:sz="0" w:space="0" w:color="auto"/>
        <w:right w:val="none" w:sz="0" w:space="0" w:color="auto"/>
      </w:divBdr>
      <w:divsChild>
        <w:div w:id="1397820849">
          <w:marLeft w:val="0"/>
          <w:marRight w:val="0"/>
          <w:marTop w:val="0"/>
          <w:marBottom w:val="0"/>
          <w:divBdr>
            <w:top w:val="none" w:sz="0" w:space="0" w:color="auto"/>
            <w:left w:val="none" w:sz="0" w:space="0" w:color="auto"/>
            <w:bottom w:val="none" w:sz="0" w:space="0" w:color="auto"/>
            <w:right w:val="none" w:sz="0" w:space="0" w:color="auto"/>
          </w:divBdr>
        </w:div>
      </w:divsChild>
    </w:div>
    <w:div w:id="961808403">
      <w:bodyDiv w:val="1"/>
      <w:marLeft w:val="0"/>
      <w:marRight w:val="0"/>
      <w:marTop w:val="0"/>
      <w:marBottom w:val="0"/>
      <w:divBdr>
        <w:top w:val="none" w:sz="0" w:space="0" w:color="auto"/>
        <w:left w:val="none" w:sz="0" w:space="0" w:color="auto"/>
        <w:bottom w:val="none" w:sz="0" w:space="0" w:color="auto"/>
        <w:right w:val="none" w:sz="0" w:space="0" w:color="auto"/>
      </w:divBdr>
      <w:divsChild>
        <w:div w:id="2013216987">
          <w:marLeft w:val="0"/>
          <w:marRight w:val="0"/>
          <w:marTop w:val="0"/>
          <w:marBottom w:val="0"/>
          <w:divBdr>
            <w:top w:val="none" w:sz="0" w:space="0" w:color="auto"/>
            <w:left w:val="none" w:sz="0" w:space="0" w:color="auto"/>
            <w:bottom w:val="none" w:sz="0" w:space="0" w:color="auto"/>
            <w:right w:val="none" w:sz="0" w:space="0" w:color="auto"/>
          </w:divBdr>
          <w:divsChild>
            <w:div w:id="1485271548">
              <w:marLeft w:val="0"/>
              <w:marRight w:val="0"/>
              <w:marTop w:val="0"/>
              <w:marBottom w:val="0"/>
              <w:divBdr>
                <w:top w:val="none" w:sz="0" w:space="0" w:color="auto"/>
                <w:left w:val="none" w:sz="0" w:space="0" w:color="auto"/>
                <w:bottom w:val="none" w:sz="0" w:space="0" w:color="auto"/>
                <w:right w:val="none" w:sz="0" w:space="0" w:color="auto"/>
              </w:divBdr>
              <w:divsChild>
                <w:div w:id="7063698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97800">
      <w:bodyDiv w:val="1"/>
      <w:marLeft w:val="0"/>
      <w:marRight w:val="0"/>
      <w:marTop w:val="0"/>
      <w:marBottom w:val="0"/>
      <w:divBdr>
        <w:top w:val="none" w:sz="0" w:space="0" w:color="auto"/>
        <w:left w:val="none" w:sz="0" w:space="0" w:color="auto"/>
        <w:bottom w:val="none" w:sz="0" w:space="0" w:color="auto"/>
        <w:right w:val="none" w:sz="0" w:space="0" w:color="auto"/>
      </w:divBdr>
      <w:divsChild>
        <w:div w:id="317803583">
          <w:marLeft w:val="0"/>
          <w:marRight w:val="0"/>
          <w:marTop w:val="0"/>
          <w:marBottom w:val="0"/>
          <w:divBdr>
            <w:top w:val="none" w:sz="0" w:space="0" w:color="auto"/>
            <w:left w:val="none" w:sz="0" w:space="0" w:color="auto"/>
            <w:bottom w:val="none" w:sz="0" w:space="0" w:color="auto"/>
            <w:right w:val="none" w:sz="0" w:space="0" w:color="auto"/>
          </w:divBdr>
        </w:div>
      </w:divsChild>
    </w:div>
    <w:div w:id="103955325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4711123">
      <w:bodyDiv w:val="1"/>
      <w:marLeft w:val="0"/>
      <w:marRight w:val="0"/>
      <w:marTop w:val="0"/>
      <w:marBottom w:val="0"/>
      <w:divBdr>
        <w:top w:val="none" w:sz="0" w:space="0" w:color="auto"/>
        <w:left w:val="none" w:sz="0" w:space="0" w:color="auto"/>
        <w:bottom w:val="none" w:sz="0" w:space="0" w:color="auto"/>
        <w:right w:val="none" w:sz="0" w:space="0" w:color="auto"/>
      </w:divBdr>
      <w:divsChild>
        <w:div w:id="1727223477">
          <w:marLeft w:val="0"/>
          <w:marRight w:val="0"/>
          <w:marTop w:val="0"/>
          <w:marBottom w:val="0"/>
          <w:divBdr>
            <w:top w:val="none" w:sz="0" w:space="0" w:color="auto"/>
            <w:left w:val="none" w:sz="0" w:space="0" w:color="auto"/>
            <w:bottom w:val="none" w:sz="0" w:space="0" w:color="auto"/>
            <w:right w:val="none" w:sz="0" w:space="0" w:color="auto"/>
          </w:divBdr>
        </w:div>
      </w:divsChild>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khlaq/Library/Containers/com.microsoft.Word/Data/Library/Application%20Support/Microsoft/Office/16.0/DTS/Search/%7bE9D91686-956F-7C43-9EDE-305EFF0A235E%7dtf0398484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5CA90E26E1F842B6525708A59C8218"/>
        <w:category>
          <w:name w:val="General"/>
          <w:gallery w:val="placeholder"/>
        </w:category>
        <w:types>
          <w:type w:val="bbPlcHdr"/>
        </w:types>
        <w:behaviors>
          <w:behavior w:val="content"/>
        </w:behaviors>
        <w:guid w:val="{29556348-C143-C848-AAE4-A7482C49772E}"/>
      </w:docPartPr>
      <w:docPartBody>
        <w:p w:rsidR="00FB3D59" w:rsidRDefault="00000000">
          <w:pPr>
            <w:pStyle w:val="9C5CA90E26E1F842B6525708A59C8218"/>
          </w:pPr>
          <w:r>
            <w:t>Table data</w:t>
          </w:r>
        </w:p>
      </w:docPartBody>
    </w:docPart>
    <w:docPart>
      <w:docPartPr>
        <w:name w:val="C62D5929C8F78B45B3BED63A32BBE34D"/>
        <w:category>
          <w:name w:val="General"/>
          <w:gallery w:val="placeholder"/>
        </w:category>
        <w:types>
          <w:type w:val="bbPlcHdr"/>
        </w:types>
        <w:behaviors>
          <w:behavior w:val="content"/>
        </w:behaviors>
        <w:guid w:val="{FD2E7CA8-42E1-4441-B90E-8EEF925AE46D}"/>
      </w:docPartPr>
      <w:docPartBody>
        <w:p w:rsidR="00FB3D59" w:rsidRDefault="00000000">
          <w:pPr>
            <w:pStyle w:val="C62D5929C8F78B45B3BED63A32BBE34D"/>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5002EFF" w:usb1="C000E47F" w:usb2="0000002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5DA"/>
    <w:rsid w:val="009D45DA"/>
    <w:rsid w:val="00F93F11"/>
    <w:rsid w:val="00FB3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Pr>
      <w:i/>
      <w:iCs/>
    </w:rPr>
  </w:style>
  <w:style w:type="paragraph" w:customStyle="1" w:styleId="9C5CA90E26E1F842B6525708A59C8218">
    <w:name w:val="9C5CA90E26E1F842B6525708A59C8218"/>
  </w:style>
  <w:style w:type="paragraph" w:customStyle="1" w:styleId="C62D5929C8F78B45B3BED63A32BBE34D">
    <w:name w:val="C62D5929C8F78B45B3BED63A32BBE3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2E01E0-9B46-4638-9B52-038A4C799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research paper.dotx</Template>
  <TotalTime>99</TotalTime>
  <Pages>16</Pages>
  <Words>1572</Words>
  <Characters>8962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Ahmad, Ikhlaq</cp:lastModifiedBy>
  <cp:revision>46</cp:revision>
  <dcterms:created xsi:type="dcterms:W3CDTF">2023-04-16T15:57:00Z</dcterms:created>
  <dcterms:modified xsi:type="dcterms:W3CDTF">2023-04-16T18:57:00Z</dcterms:modified>
</cp:coreProperties>
</file>